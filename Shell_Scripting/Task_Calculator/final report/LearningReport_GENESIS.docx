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IN" w:eastAsia="en-IN" w:bidi="ar-SA"/>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1E4F5F9" w:rsidR="002C33F6" w:rsidRPr="00F40045" w:rsidRDefault="002C33F6" w:rsidP="00860730">
                            <w:pPr>
                              <w:jc w:val="center"/>
                              <w:rPr>
                                <w:rFonts w:ascii="Arial" w:hAnsi="Arial" w:cs="Arial"/>
                                <w:sz w:val="56"/>
                              </w:rPr>
                            </w:pPr>
                            <w:r>
                              <w:rPr>
                                <w:rFonts w:ascii="Arial" w:hAnsi="Arial" w:cs="Arial"/>
                                <w:sz w:val="56"/>
                              </w:rPr>
                              <w:t>Learning Report – Module Name</w:t>
                            </w:r>
                          </w:p>
                          <w:p w14:paraId="48DC9B5C" w14:textId="77777777" w:rsidR="002C33F6" w:rsidRPr="00F40045" w:rsidRDefault="002C33F6" w:rsidP="00860730">
                            <w:pPr>
                              <w:jc w:val="center"/>
                              <w:rPr>
                                <w:rFonts w:ascii="Arial" w:hAnsi="Arial" w:cs="Arial"/>
                                <w:iCs/>
                                <w:color w:val="000000" w:themeColor="text1"/>
                                <w:sz w:val="28"/>
                                <w:szCs w:val="30"/>
                                <w:lang w:val="it-IT"/>
                              </w:rPr>
                            </w:pPr>
                          </w:p>
                          <w:p w14:paraId="48DC9B5D" w14:textId="77777777" w:rsidR="002C33F6" w:rsidRPr="00F40045" w:rsidRDefault="002C33F6" w:rsidP="00860730">
                            <w:pPr>
                              <w:jc w:val="center"/>
                              <w:rPr>
                                <w:rFonts w:ascii="Arial" w:hAnsi="Arial" w:cs="Arial"/>
                                <w:iCs/>
                                <w:color w:val="000000" w:themeColor="text1"/>
                                <w:sz w:val="28"/>
                                <w:szCs w:val="30"/>
                                <w:lang w:val="it-IT"/>
                              </w:rPr>
                            </w:pPr>
                          </w:p>
                          <w:p w14:paraId="48DC9B5E" w14:textId="77777777" w:rsidR="002C33F6" w:rsidRPr="00F40045" w:rsidRDefault="002C33F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C33F6" w:rsidRPr="00F40045" w:rsidRDefault="002C33F6" w:rsidP="00860730">
                            <w:pPr>
                              <w:jc w:val="center"/>
                              <w:rPr>
                                <w:rFonts w:ascii="Arial" w:hAnsi="Arial" w:cs="Arial"/>
                                <w:iCs/>
                                <w:color w:val="000000" w:themeColor="text1"/>
                                <w:sz w:val="28"/>
                                <w:szCs w:val="30"/>
                                <w:lang w:val="it-IT"/>
                              </w:rPr>
                            </w:pPr>
                          </w:p>
                          <w:p w14:paraId="48DC9B60" w14:textId="77777777" w:rsidR="002C33F6" w:rsidRPr="00417AA7" w:rsidRDefault="002C33F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71E4F5F9" w:rsidR="002C33F6" w:rsidRPr="00F40045" w:rsidRDefault="002C33F6" w:rsidP="00860730">
                      <w:pPr>
                        <w:jc w:val="center"/>
                        <w:rPr>
                          <w:rFonts w:ascii="Arial" w:hAnsi="Arial" w:cs="Arial"/>
                          <w:sz w:val="56"/>
                        </w:rPr>
                      </w:pPr>
                      <w:r>
                        <w:rPr>
                          <w:rFonts w:ascii="Arial" w:hAnsi="Arial" w:cs="Arial"/>
                          <w:sz w:val="56"/>
                        </w:rPr>
                        <w:t>Learning Report – Module Name</w:t>
                      </w:r>
                    </w:p>
                    <w:p w14:paraId="48DC9B5C" w14:textId="77777777" w:rsidR="002C33F6" w:rsidRPr="00F40045" w:rsidRDefault="002C33F6" w:rsidP="00860730">
                      <w:pPr>
                        <w:jc w:val="center"/>
                        <w:rPr>
                          <w:rFonts w:ascii="Arial" w:hAnsi="Arial" w:cs="Arial"/>
                          <w:iCs/>
                          <w:color w:val="000000" w:themeColor="text1"/>
                          <w:sz w:val="28"/>
                          <w:szCs w:val="30"/>
                          <w:lang w:val="it-IT"/>
                        </w:rPr>
                      </w:pPr>
                    </w:p>
                    <w:p w14:paraId="48DC9B5D" w14:textId="77777777" w:rsidR="002C33F6" w:rsidRPr="00F40045" w:rsidRDefault="002C33F6" w:rsidP="00860730">
                      <w:pPr>
                        <w:jc w:val="center"/>
                        <w:rPr>
                          <w:rFonts w:ascii="Arial" w:hAnsi="Arial" w:cs="Arial"/>
                          <w:iCs/>
                          <w:color w:val="000000" w:themeColor="text1"/>
                          <w:sz w:val="28"/>
                          <w:szCs w:val="30"/>
                          <w:lang w:val="it-IT"/>
                        </w:rPr>
                      </w:pPr>
                    </w:p>
                    <w:p w14:paraId="48DC9B5E" w14:textId="77777777" w:rsidR="002C33F6" w:rsidRPr="00F40045" w:rsidRDefault="002C33F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C33F6" w:rsidRPr="00F40045" w:rsidRDefault="002C33F6" w:rsidP="00860730">
                      <w:pPr>
                        <w:jc w:val="center"/>
                        <w:rPr>
                          <w:rFonts w:ascii="Arial" w:hAnsi="Arial" w:cs="Arial"/>
                          <w:iCs/>
                          <w:color w:val="000000" w:themeColor="text1"/>
                          <w:sz w:val="28"/>
                          <w:szCs w:val="30"/>
                          <w:lang w:val="it-IT"/>
                        </w:rPr>
                      </w:pPr>
                    </w:p>
                    <w:p w14:paraId="48DC9B60" w14:textId="77777777" w:rsidR="002C33F6" w:rsidRPr="00417AA7" w:rsidRDefault="002C33F6"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6C1D93"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52D11CC"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val="en-IN" w:eastAsia="en-IN"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171966549"/>
        <w:docPartObj>
          <w:docPartGallery w:val="Table of Contents"/>
          <w:docPartUnique/>
        </w:docPartObj>
      </w:sdtPr>
      <w:sdtEndPr>
        <w:rPr>
          <w:b w:val="0"/>
          <w:bCs w:val="0"/>
          <w:noProof/>
        </w:rPr>
      </w:sdtEndPr>
      <w:sdtContent>
        <w:p w14:paraId="36593669" w14:textId="1FD2F3CF" w:rsidR="002331BC" w:rsidRDefault="002331BC">
          <w:pPr>
            <w:pStyle w:val="TOCHeading"/>
          </w:pPr>
          <w:r>
            <w:t>Table of Contents</w:t>
          </w:r>
        </w:p>
        <w:p w14:paraId="35B1BB7B" w14:textId="77777777" w:rsidR="002331BC" w:rsidRDefault="002331BC">
          <w:pPr>
            <w:pStyle w:val="TOC1"/>
            <w:tabs>
              <w:tab w:val="right" w:leader="dot" w:pos="10160"/>
            </w:tabs>
            <w:rPr>
              <w:rFonts w:eastAsiaTheme="minorEastAsia" w:cstheme="minorBidi"/>
              <w:b w:val="0"/>
              <w:bCs w:val="0"/>
              <w:caps w:val="0"/>
              <w:noProof/>
              <w:sz w:val="22"/>
              <w:szCs w:val="22"/>
              <w:lang w:val="en-IN" w:eastAsia="en-IN" w:bidi="ar-SA"/>
            </w:rPr>
          </w:pPr>
          <w:r>
            <w:rPr>
              <w:noProof/>
            </w:rPr>
            <w:fldChar w:fldCharType="begin"/>
          </w:r>
          <w:r>
            <w:rPr>
              <w:noProof/>
            </w:rPr>
            <w:instrText xml:space="preserve"> TOC \o "1-3" \h \z \u </w:instrText>
          </w:r>
          <w:r>
            <w:rPr>
              <w:noProof/>
            </w:rPr>
            <w:fldChar w:fldCharType="separate"/>
          </w:r>
          <w:hyperlink w:anchor="_Toc51325560" w:history="1">
            <w:r w:rsidRPr="00BC1F40">
              <w:rPr>
                <w:rStyle w:val="Hyperlink"/>
                <w:noProof/>
              </w:rPr>
              <w:t>Checklist</w:t>
            </w:r>
            <w:r>
              <w:rPr>
                <w:noProof/>
                <w:webHidden/>
              </w:rPr>
              <w:tab/>
            </w:r>
            <w:r>
              <w:rPr>
                <w:noProof/>
                <w:webHidden/>
              </w:rPr>
              <w:fldChar w:fldCharType="begin"/>
            </w:r>
            <w:r>
              <w:rPr>
                <w:noProof/>
                <w:webHidden/>
              </w:rPr>
              <w:instrText xml:space="preserve"> PAGEREF _Toc51325560 \h </w:instrText>
            </w:r>
            <w:r>
              <w:rPr>
                <w:noProof/>
                <w:webHidden/>
              </w:rPr>
            </w:r>
            <w:r>
              <w:rPr>
                <w:noProof/>
                <w:webHidden/>
              </w:rPr>
              <w:fldChar w:fldCharType="separate"/>
            </w:r>
            <w:r>
              <w:rPr>
                <w:noProof/>
                <w:webHidden/>
              </w:rPr>
              <w:t>4</w:t>
            </w:r>
            <w:r>
              <w:rPr>
                <w:noProof/>
                <w:webHidden/>
              </w:rPr>
              <w:fldChar w:fldCharType="end"/>
            </w:r>
          </w:hyperlink>
        </w:p>
        <w:p w14:paraId="7E722BFB" w14:textId="77777777" w:rsidR="002331BC" w:rsidRDefault="002C33F6">
          <w:pPr>
            <w:pStyle w:val="TOC1"/>
            <w:tabs>
              <w:tab w:val="right" w:leader="dot" w:pos="10160"/>
            </w:tabs>
            <w:rPr>
              <w:rFonts w:eastAsiaTheme="minorEastAsia" w:cstheme="minorBidi"/>
              <w:b w:val="0"/>
              <w:bCs w:val="0"/>
              <w:caps w:val="0"/>
              <w:noProof/>
              <w:sz w:val="22"/>
              <w:szCs w:val="22"/>
              <w:lang w:val="en-IN" w:eastAsia="en-IN" w:bidi="ar-SA"/>
            </w:rPr>
          </w:pPr>
          <w:hyperlink w:anchor="_Toc51325561" w:history="1">
            <w:r w:rsidR="002331BC" w:rsidRPr="00BC1F40">
              <w:rPr>
                <w:rStyle w:val="Hyperlink"/>
                <w:noProof/>
              </w:rPr>
              <w:t>Activity and Tasks</w:t>
            </w:r>
            <w:r w:rsidR="002331BC">
              <w:rPr>
                <w:noProof/>
                <w:webHidden/>
              </w:rPr>
              <w:tab/>
            </w:r>
            <w:r w:rsidR="002331BC">
              <w:rPr>
                <w:noProof/>
                <w:webHidden/>
              </w:rPr>
              <w:fldChar w:fldCharType="begin"/>
            </w:r>
            <w:r w:rsidR="002331BC">
              <w:rPr>
                <w:noProof/>
                <w:webHidden/>
              </w:rPr>
              <w:instrText xml:space="preserve"> PAGEREF _Toc51325561 \h </w:instrText>
            </w:r>
            <w:r w:rsidR="002331BC">
              <w:rPr>
                <w:noProof/>
                <w:webHidden/>
              </w:rPr>
            </w:r>
            <w:r w:rsidR="002331BC">
              <w:rPr>
                <w:noProof/>
                <w:webHidden/>
              </w:rPr>
              <w:fldChar w:fldCharType="separate"/>
            </w:r>
            <w:r w:rsidR="002331BC">
              <w:rPr>
                <w:noProof/>
                <w:webHidden/>
              </w:rPr>
              <w:t>4</w:t>
            </w:r>
            <w:r w:rsidR="002331BC">
              <w:rPr>
                <w:noProof/>
                <w:webHidden/>
              </w:rPr>
              <w:fldChar w:fldCharType="end"/>
            </w:r>
          </w:hyperlink>
        </w:p>
        <w:p w14:paraId="7D0E3544" w14:textId="77777777" w:rsidR="002331BC" w:rsidRDefault="002C33F6">
          <w:pPr>
            <w:pStyle w:val="TOC2"/>
            <w:tabs>
              <w:tab w:val="right" w:leader="dot" w:pos="10160"/>
            </w:tabs>
            <w:rPr>
              <w:rFonts w:eastAsiaTheme="minorEastAsia" w:cstheme="minorBidi"/>
              <w:smallCaps w:val="0"/>
              <w:noProof/>
              <w:sz w:val="22"/>
              <w:szCs w:val="22"/>
              <w:lang w:val="en-IN" w:eastAsia="en-IN" w:bidi="ar-SA"/>
            </w:rPr>
          </w:pPr>
          <w:hyperlink w:anchor="_Toc51325562" w:history="1">
            <w:r w:rsidR="002331BC" w:rsidRPr="00BC1F40">
              <w:rPr>
                <w:rStyle w:val="Hyperlink"/>
                <w:b/>
                <w:bCs/>
                <w:noProof/>
              </w:rPr>
              <w:t>Activity 1</w:t>
            </w:r>
            <w:r w:rsidR="002331BC" w:rsidRPr="00BC1F40">
              <w:rPr>
                <w:rStyle w:val="Hyperlink"/>
                <w:noProof/>
              </w:rPr>
              <w:t>– System/Software Development</w:t>
            </w:r>
            <w:r w:rsidR="002331BC">
              <w:rPr>
                <w:noProof/>
                <w:webHidden/>
              </w:rPr>
              <w:tab/>
            </w:r>
            <w:r w:rsidR="002331BC">
              <w:rPr>
                <w:noProof/>
                <w:webHidden/>
              </w:rPr>
              <w:fldChar w:fldCharType="begin"/>
            </w:r>
            <w:r w:rsidR="002331BC">
              <w:rPr>
                <w:noProof/>
                <w:webHidden/>
              </w:rPr>
              <w:instrText xml:space="preserve"> PAGEREF _Toc51325562 \h </w:instrText>
            </w:r>
            <w:r w:rsidR="002331BC">
              <w:rPr>
                <w:noProof/>
                <w:webHidden/>
              </w:rPr>
            </w:r>
            <w:r w:rsidR="002331BC">
              <w:rPr>
                <w:noProof/>
                <w:webHidden/>
              </w:rPr>
              <w:fldChar w:fldCharType="separate"/>
            </w:r>
            <w:r w:rsidR="002331BC">
              <w:rPr>
                <w:noProof/>
                <w:webHidden/>
              </w:rPr>
              <w:t>4</w:t>
            </w:r>
            <w:r w:rsidR="002331BC">
              <w:rPr>
                <w:noProof/>
                <w:webHidden/>
              </w:rPr>
              <w:fldChar w:fldCharType="end"/>
            </w:r>
          </w:hyperlink>
        </w:p>
        <w:p w14:paraId="251E5FED"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63" w:history="1">
            <w:r w:rsidR="002331BC" w:rsidRPr="00BC1F40">
              <w:rPr>
                <w:rStyle w:val="Hyperlink"/>
                <w:noProof/>
              </w:rPr>
              <w:t>1. Requirement</w:t>
            </w:r>
            <w:r w:rsidR="002331BC">
              <w:rPr>
                <w:noProof/>
                <w:webHidden/>
              </w:rPr>
              <w:tab/>
            </w:r>
            <w:r w:rsidR="002331BC">
              <w:rPr>
                <w:noProof/>
                <w:webHidden/>
              </w:rPr>
              <w:fldChar w:fldCharType="begin"/>
            </w:r>
            <w:r w:rsidR="002331BC">
              <w:rPr>
                <w:noProof/>
                <w:webHidden/>
              </w:rPr>
              <w:instrText xml:space="preserve"> PAGEREF _Toc51325563 \h </w:instrText>
            </w:r>
            <w:r w:rsidR="002331BC">
              <w:rPr>
                <w:noProof/>
                <w:webHidden/>
              </w:rPr>
            </w:r>
            <w:r w:rsidR="002331BC">
              <w:rPr>
                <w:noProof/>
                <w:webHidden/>
              </w:rPr>
              <w:fldChar w:fldCharType="separate"/>
            </w:r>
            <w:r w:rsidR="002331BC">
              <w:rPr>
                <w:noProof/>
                <w:webHidden/>
              </w:rPr>
              <w:t>4</w:t>
            </w:r>
            <w:r w:rsidR="002331BC">
              <w:rPr>
                <w:noProof/>
                <w:webHidden/>
              </w:rPr>
              <w:fldChar w:fldCharType="end"/>
            </w:r>
          </w:hyperlink>
        </w:p>
        <w:p w14:paraId="1952C212"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64" w:history="1">
            <w:r w:rsidR="002331BC" w:rsidRPr="00BC1F40">
              <w:rPr>
                <w:rStyle w:val="Hyperlink"/>
                <w:noProof/>
              </w:rPr>
              <w:t>2. Design</w:t>
            </w:r>
            <w:r w:rsidR="002331BC">
              <w:rPr>
                <w:noProof/>
                <w:webHidden/>
              </w:rPr>
              <w:tab/>
            </w:r>
            <w:r w:rsidR="002331BC">
              <w:rPr>
                <w:noProof/>
                <w:webHidden/>
              </w:rPr>
              <w:fldChar w:fldCharType="begin"/>
            </w:r>
            <w:r w:rsidR="002331BC">
              <w:rPr>
                <w:noProof/>
                <w:webHidden/>
              </w:rPr>
              <w:instrText xml:space="preserve"> PAGEREF _Toc51325564 \h </w:instrText>
            </w:r>
            <w:r w:rsidR="002331BC">
              <w:rPr>
                <w:noProof/>
                <w:webHidden/>
              </w:rPr>
            </w:r>
            <w:r w:rsidR="002331BC">
              <w:rPr>
                <w:noProof/>
                <w:webHidden/>
              </w:rPr>
              <w:fldChar w:fldCharType="separate"/>
            </w:r>
            <w:r w:rsidR="002331BC">
              <w:rPr>
                <w:noProof/>
                <w:webHidden/>
              </w:rPr>
              <w:t>6</w:t>
            </w:r>
            <w:r w:rsidR="002331BC">
              <w:rPr>
                <w:noProof/>
                <w:webHidden/>
              </w:rPr>
              <w:fldChar w:fldCharType="end"/>
            </w:r>
          </w:hyperlink>
        </w:p>
        <w:p w14:paraId="16EBDE25"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65" w:history="1">
            <w:r w:rsidR="002331BC" w:rsidRPr="00BC1F40">
              <w:rPr>
                <w:rStyle w:val="Hyperlink"/>
                <w:noProof/>
              </w:rPr>
              <w:t>3. Test Plan</w:t>
            </w:r>
            <w:r w:rsidR="002331BC">
              <w:rPr>
                <w:noProof/>
                <w:webHidden/>
              </w:rPr>
              <w:tab/>
            </w:r>
            <w:r w:rsidR="002331BC">
              <w:rPr>
                <w:noProof/>
                <w:webHidden/>
              </w:rPr>
              <w:fldChar w:fldCharType="begin"/>
            </w:r>
            <w:r w:rsidR="002331BC">
              <w:rPr>
                <w:noProof/>
                <w:webHidden/>
              </w:rPr>
              <w:instrText xml:space="preserve"> PAGEREF _Toc51325565 \h </w:instrText>
            </w:r>
            <w:r w:rsidR="002331BC">
              <w:rPr>
                <w:noProof/>
                <w:webHidden/>
              </w:rPr>
            </w:r>
            <w:r w:rsidR="002331BC">
              <w:rPr>
                <w:noProof/>
                <w:webHidden/>
              </w:rPr>
              <w:fldChar w:fldCharType="separate"/>
            </w:r>
            <w:r w:rsidR="002331BC">
              <w:rPr>
                <w:noProof/>
                <w:webHidden/>
              </w:rPr>
              <w:t>9</w:t>
            </w:r>
            <w:r w:rsidR="002331BC">
              <w:rPr>
                <w:noProof/>
                <w:webHidden/>
              </w:rPr>
              <w:fldChar w:fldCharType="end"/>
            </w:r>
          </w:hyperlink>
        </w:p>
        <w:p w14:paraId="71B5EE5B" w14:textId="77777777" w:rsidR="002331BC" w:rsidRDefault="002C33F6">
          <w:pPr>
            <w:pStyle w:val="TOC2"/>
            <w:tabs>
              <w:tab w:val="right" w:leader="dot" w:pos="10160"/>
            </w:tabs>
            <w:rPr>
              <w:rFonts w:eastAsiaTheme="minorEastAsia" w:cstheme="minorBidi"/>
              <w:smallCaps w:val="0"/>
              <w:noProof/>
              <w:sz w:val="22"/>
              <w:szCs w:val="22"/>
              <w:lang w:val="en-IN" w:eastAsia="en-IN" w:bidi="ar-SA"/>
            </w:rPr>
          </w:pPr>
          <w:hyperlink w:anchor="_Toc51325566" w:history="1">
            <w:r w:rsidR="002331BC" w:rsidRPr="00BC1F40">
              <w:rPr>
                <w:rStyle w:val="Hyperlink"/>
                <w:b/>
                <w:bCs/>
                <w:noProof/>
              </w:rPr>
              <w:t>Activity 2</w:t>
            </w:r>
            <w:r w:rsidR="002331BC" w:rsidRPr="00BC1F40">
              <w:rPr>
                <w:rStyle w:val="Hyperlink"/>
                <w:noProof/>
              </w:rPr>
              <w:t xml:space="preserve"> –CI Workflow for C Programming</w:t>
            </w:r>
            <w:r w:rsidR="002331BC">
              <w:rPr>
                <w:noProof/>
                <w:webHidden/>
              </w:rPr>
              <w:tab/>
            </w:r>
            <w:r w:rsidR="002331BC">
              <w:rPr>
                <w:noProof/>
                <w:webHidden/>
              </w:rPr>
              <w:fldChar w:fldCharType="begin"/>
            </w:r>
            <w:r w:rsidR="002331BC">
              <w:rPr>
                <w:noProof/>
                <w:webHidden/>
              </w:rPr>
              <w:instrText xml:space="preserve"> PAGEREF _Toc51325566 \h </w:instrText>
            </w:r>
            <w:r w:rsidR="002331BC">
              <w:rPr>
                <w:noProof/>
                <w:webHidden/>
              </w:rPr>
            </w:r>
            <w:r w:rsidR="002331BC">
              <w:rPr>
                <w:noProof/>
                <w:webHidden/>
              </w:rPr>
              <w:fldChar w:fldCharType="separate"/>
            </w:r>
            <w:r w:rsidR="002331BC">
              <w:rPr>
                <w:noProof/>
                <w:webHidden/>
              </w:rPr>
              <w:t>11</w:t>
            </w:r>
            <w:r w:rsidR="002331BC">
              <w:rPr>
                <w:noProof/>
                <w:webHidden/>
              </w:rPr>
              <w:fldChar w:fldCharType="end"/>
            </w:r>
          </w:hyperlink>
        </w:p>
        <w:p w14:paraId="6B860CBF"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67" w:history="1">
            <w:r w:rsidR="002331BC" w:rsidRPr="00BC1F40">
              <w:rPr>
                <w:rStyle w:val="Hyperlink"/>
                <w:noProof/>
              </w:rPr>
              <w:t>2.1 CI /CD</w:t>
            </w:r>
            <w:r w:rsidR="002331BC">
              <w:rPr>
                <w:noProof/>
                <w:webHidden/>
              </w:rPr>
              <w:tab/>
            </w:r>
            <w:r w:rsidR="002331BC">
              <w:rPr>
                <w:noProof/>
                <w:webHidden/>
              </w:rPr>
              <w:fldChar w:fldCharType="begin"/>
            </w:r>
            <w:r w:rsidR="002331BC">
              <w:rPr>
                <w:noProof/>
                <w:webHidden/>
              </w:rPr>
              <w:instrText xml:space="preserve"> PAGEREF _Toc51325567 \h </w:instrText>
            </w:r>
            <w:r w:rsidR="002331BC">
              <w:rPr>
                <w:noProof/>
                <w:webHidden/>
              </w:rPr>
            </w:r>
            <w:r w:rsidR="002331BC">
              <w:rPr>
                <w:noProof/>
                <w:webHidden/>
              </w:rPr>
              <w:fldChar w:fldCharType="separate"/>
            </w:r>
            <w:r w:rsidR="002331BC">
              <w:rPr>
                <w:noProof/>
                <w:webHidden/>
              </w:rPr>
              <w:t>11</w:t>
            </w:r>
            <w:r w:rsidR="002331BC">
              <w:rPr>
                <w:noProof/>
                <w:webHidden/>
              </w:rPr>
              <w:fldChar w:fldCharType="end"/>
            </w:r>
          </w:hyperlink>
        </w:p>
        <w:p w14:paraId="10A3E69D" w14:textId="77777777" w:rsidR="002331BC" w:rsidRDefault="002C33F6">
          <w:pPr>
            <w:pStyle w:val="TOC2"/>
            <w:tabs>
              <w:tab w:val="right" w:leader="dot" w:pos="10160"/>
            </w:tabs>
            <w:rPr>
              <w:rFonts w:eastAsiaTheme="minorEastAsia" w:cstheme="minorBidi"/>
              <w:smallCaps w:val="0"/>
              <w:noProof/>
              <w:sz w:val="22"/>
              <w:szCs w:val="22"/>
              <w:lang w:val="en-IN" w:eastAsia="en-IN" w:bidi="ar-SA"/>
            </w:rPr>
          </w:pPr>
          <w:hyperlink w:anchor="_Toc51325568" w:history="1">
            <w:r w:rsidR="002331BC" w:rsidRPr="00BC1F40">
              <w:rPr>
                <w:rStyle w:val="Hyperlink"/>
                <w:b/>
                <w:bCs/>
                <w:noProof/>
              </w:rPr>
              <w:t>Activity 3</w:t>
            </w:r>
            <w:r w:rsidR="002331BC" w:rsidRPr="00BC1F40">
              <w:rPr>
                <w:rStyle w:val="Hyperlink"/>
                <w:noProof/>
              </w:rPr>
              <w:t xml:space="preserve"> – Agile Aspects</w:t>
            </w:r>
            <w:r w:rsidR="002331BC">
              <w:rPr>
                <w:noProof/>
                <w:webHidden/>
              </w:rPr>
              <w:tab/>
            </w:r>
            <w:r w:rsidR="002331BC">
              <w:rPr>
                <w:noProof/>
                <w:webHidden/>
              </w:rPr>
              <w:fldChar w:fldCharType="begin"/>
            </w:r>
            <w:r w:rsidR="002331BC">
              <w:rPr>
                <w:noProof/>
                <w:webHidden/>
              </w:rPr>
              <w:instrText xml:space="preserve"> PAGEREF _Toc51325568 \h </w:instrText>
            </w:r>
            <w:r w:rsidR="002331BC">
              <w:rPr>
                <w:noProof/>
                <w:webHidden/>
              </w:rPr>
            </w:r>
            <w:r w:rsidR="002331BC">
              <w:rPr>
                <w:noProof/>
                <w:webHidden/>
              </w:rPr>
              <w:fldChar w:fldCharType="separate"/>
            </w:r>
            <w:r w:rsidR="002331BC">
              <w:rPr>
                <w:noProof/>
                <w:webHidden/>
              </w:rPr>
              <w:t>13</w:t>
            </w:r>
            <w:r w:rsidR="002331BC">
              <w:rPr>
                <w:noProof/>
                <w:webHidden/>
              </w:rPr>
              <w:fldChar w:fldCharType="end"/>
            </w:r>
          </w:hyperlink>
        </w:p>
        <w:p w14:paraId="7AD2C5CF"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69" w:history="1">
            <w:r w:rsidR="002331BC" w:rsidRPr="00BC1F40">
              <w:rPr>
                <w:rStyle w:val="Hyperlink"/>
                <w:noProof/>
              </w:rPr>
              <w:t>3.1 Requirement Mapping:</w:t>
            </w:r>
            <w:r w:rsidR="002331BC">
              <w:rPr>
                <w:noProof/>
                <w:webHidden/>
              </w:rPr>
              <w:tab/>
            </w:r>
            <w:r w:rsidR="002331BC">
              <w:rPr>
                <w:noProof/>
                <w:webHidden/>
              </w:rPr>
              <w:fldChar w:fldCharType="begin"/>
            </w:r>
            <w:r w:rsidR="002331BC">
              <w:rPr>
                <w:noProof/>
                <w:webHidden/>
              </w:rPr>
              <w:instrText xml:space="preserve"> PAGEREF _Toc51325569 \h </w:instrText>
            </w:r>
            <w:r w:rsidR="002331BC">
              <w:rPr>
                <w:noProof/>
                <w:webHidden/>
              </w:rPr>
            </w:r>
            <w:r w:rsidR="002331BC">
              <w:rPr>
                <w:noProof/>
                <w:webHidden/>
              </w:rPr>
              <w:fldChar w:fldCharType="separate"/>
            </w:r>
            <w:r w:rsidR="002331BC">
              <w:rPr>
                <w:noProof/>
                <w:webHidden/>
              </w:rPr>
              <w:t>13</w:t>
            </w:r>
            <w:r w:rsidR="002331BC">
              <w:rPr>
                <w:noProof/>
                <w:webHidden/>
              </w:rPr>
              <w:fldChar w:fldCharType="end"/>
            </w:r>
          </w:hyperlink>
        </w:p>
        <w:p w14:paraId="02FB9FEC"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70" w:history="1">
            <w:r w:rsidR="002331BC" w:rsidRPr="00BC1F40">
              <w:rPr>
                <w:rStyle w:val="Hyperlink"/>
                <w:noProof/>
              </w:rPr>
              <w:t>3.2 Test plan requirement:</w:t>
            </w:r>
            <w:r w:rsidR="002331BC">
              <w:rPr>
                <w:noProof/>
                <w:webHidden/>
              </w:rPr>
              <w:tab/>
            </w:r>
            <w:r w:rsidR="002331BC">
              <w:rPr>
                <w:noProof/>
                <w:webHidden/>
              </w:rPr>
              <w:fldChar w:fldCharType="begin"/>
            </w:r>
            <w:r w:rsidR="002331BC">
              <w:rPr>
                <w:noProof/>
                <w:webHidden/>
              </w:rPr>
              <w:instrText xml:space="preserve"> PAGEREF _Toc51325570 \h </w:instrText>
            </w:r>
            <w:r w:rsidR="002331BC">
              <w:rPr>
                <w:noProof/>
                <w:webHidden/>
              </w:rPr>
            </w:r>
            <w:r w:rsidR="002331BC">
              <w:rPr>
                <w:noProof/>
                <w:webHidden/>
              </w:rPr>
              <w:fldChar w:fldCharType="separate"/>
            </w:r>
            <w:r w:rsidR="002331BC">
              <w:rPr>
                <w:noProof/>
                <w:webHidden/>
              </w:rPr>
              <w:t>13</w:t>
            </w:r>
            <w:r w:rsidR="002331BC">
              <w:rPr>
                <w:noProof/>
                <w:webHidden/>
              </w:rPr>
              <w:fldChar w:fldCharType="end"/>
            </w:r>
          </w:hyperlink>
        </w:p>
        <w:p w14:paraId="0A32CED2" w14:textId="77777777" w:rsidR="002331BC" w:rsidRDefault="002C33F6">
          <w:pPr>
            <w:pStyle w:val="TOC3"/>
            <w:tabs>
              <w:tab w:val="right" w:leader="dot" w:pos="10160"/>
            </w:tabs>
            <w:rPr>
              <w:rFonts w:eastAsiaTheme="minorEastAsia" w:cstheme="minorBidi"/>
              <w:i w:val="0"/>
              <w:iCs w:val="0"/>
              <w:noProof/>
              <w:sz w:val="22"/>
              <w:szCs w:val="22"/>
              <w:lang w:val="en-IN" w:eastAsia="en-IN" w:bidi="ar-SA"/>
            </w:rPr>
          </w:pPr>
          <w:hyperlink w:anchor="_Toc51325571" w:history="1">
            <w:r w:rsidR="002331BC" w:rsidRPr="00BC1F40">
              <w:rPr>
                <w:rStyle w:val="Hyperlink"/>
                <w:noProof/>
              </w:rPr>
              <w:t>3.3 User Stories</w:t>
            </w:r>
            <w:r w:rsidR="002331BC">
              <w:rPr>
                <w:noProof/>
                <w:webHidden/>
              </w:rPr>
              <w:tab/>
            </w:r>
            <w:r w:rsidR="002331BC">
              <w:rPr>
                <w:noProof/>
                <w:webHidden/>
              </w:rPr>
              <w:fldChar w:fldCharType="begin"/>
            </w:r>
            <w:r w:rsidR="002331BC">
              <w:rPr>
                <w:noProof/>
                <w:webHidden/>
              </w:rPr>
              <w:instrText xml:space="preserve"> PAGEREF _Toc51325571 \h </w:instrText>
            </w:r>
            <w:r w:rsidR="002331BC">
              <w:rPr>
                <w:noProof/>
                <w:webHidden/>
              </w:rPr>
            </w:r>
            <w:r w:rsidR="002331BC">
              <w:rPr>
                <w:noProof/>
                <w:webHidden/>
              </w:rPr>
              <w:fldChar w:fldCharType="separate"/>
            </w:r>
            <w:r w:rsidR="002331BC">
              <w:rPr>
                <w:noProof/>
                <w:webHidden/>
              </w:rPr>
              <w:t>14</w:t>
            </w:r>
            <w:r w:rsidR="002331BC">
              <w:rPr>
                <w:noProof/>
                <w:webHidden/>
              </w:rPr>
              <w:fldChar w:fldCharType="end"/>
            </w:r>
          </w:hyperlink>
        </w:p>
        <w:p w14:paraId="17892BBF" w14:textId="5140037F" w:rsidR="002331BC" w:rsidRDefault="002331BC">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3AF09443" w14:textId="77777777" w:rsidR="00E01AF9" w:rsidRDefault="00E01AF9" w:rsidP="00053C2C"/>
    <w:p w14:paraId="3A749DEA" w14:textId="77777777" w:rsidR="00E01AF9" w:rsidRDefault="00E01AF9" w:rsidP="00053C2C"/>
    <w:p w14:paraId="26DAF01A" w14:textId="77777777" w:rsidR="00E01AF9" w:rsidRDefault="00E01AF9" w:rsidP="00053C2C"/>
    <w:p w14:paraId="014754D2" w14:textId="38774144" w:rsidR="00B160FF" w:rsidRDefault="00B160FF" w:rsidP="00705561">
      <w:pPr>
        <w:pStyle w:val="Heading1"/>
      </w:pPr>
      <w:bookmarkStart w:id="4" w:name="_Toc51325253"/>
      <w:bookmarkStart w:id="5" w:name="_Toc51325560"/>
      <w:r>
        <w:t>Checklist</w:t>
      </w:r>
      <w:bookmarkEnd w:id="4"/>
      <w:bookmarkEnd w:id="5"/>
    </w:p>
    <w:p w14:paraId="271379D0" w14:textId="181DAF60" w:rsidR="006235CC" w:rsidRDefault="003A1816" w:rsidP="00A27E85">
      <w:pPr>
        <w:pStyle w:val="ListParagraph"/>
        <w:numPr>
          <w:ilvl w:val="0"/>
          <w:numId w:val="11"/>
        </w:numPr>
      </w:pPr>
      <w:r>
        <w:t>Installation of SW on Phone and Desktop</w:t>
      </w:r>
    </w:p>
    <w:p w14:paraId="45DDB843" w14:textId="1E739104" w:rsidR="003A1816" w:rsidRDefault="003A1816" w:rsidP="00A27E85">
      <w:pPr>
        <w:pStyle w:val="ListParagraph"/>
        <w:numPr>
          <w:ilvl w:val="0"/>
          <w:numId w:val="11"/>
        </w:numPr>
      </w:pPr>
      <w:r>
        <w:t xml:space="preserve">Additional Aspects … </w:t>
      </w:r>
    </w:p>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6" w:name="_Toc51325254"/>
      <w:bookmarkStart w:id="7" w:name="_Toc51325561"/>
      <w:r>
        <w:t>Activity and Tasks</w:t>
      </w:r>
      <w:bookmarkEnd w:id="6"/>
      <w:bookmarkEnd w:id="7"/>
    </w:p>
    <w:p w14:paraId="48DC9AB3" w14:textId="0FF8FA8D" w:rsidR="00705561" w:rsidRDefault="00705561" w:rsidP="00705561">
      <w:pPr>
        <w:pStyle w:val="Heading2"/>
      </w:pPr>
      <w:bookmarkStart w:id="8" w:name="_Toc51325255"/>
      <w:bookmarkStart w:id="9" w:name="_Toc51325562"/>
      <w:r w:rsidRPr="006D034E">
        <w:rPr>
          <w:b/>
          <w:bCs/>
        </w:rPr>
        <w:t xml:space="preserve">Activity </w:t>
      </w:r>
      <w:r w:rsidR="003A1816">
        <w:rPr>
          <w:b/>
          <w:bCs/>
        </w:rPr>
        <w:t>1</w:t>
      </w:r>
      <w:r>
        <w:t xml:space="preserve">– </w:t>
      </w:r>
      <w:r w:rsidR="003A1816">
        <w:t>System/</w:t>
      </w:r>
      <w:r w:rsidR="006B4C0E">
        <w:t>Software Development</w:t>
      </w:r>
      <w:bookmarkEnd w:id="8"/>
      <w:bookmarkEnd w:id="9"/>
    </w:p>
    <w:p w14:paraId="572C845F" w14:textId="77777777" w:rsidR="00B94759" w:rsidRDefault="00B94759" w:rsidP="00B94759">
      <w:r>
        <w:t xml:space="preserve">                                                                 Sun Tracking Solar Panel</w:t>
      </w:r>
    </w:p>
    <w:p w14:paraId="61DF1C08" w14:textId="2644C556" w:rsidR="00B94759" w:rsidRDefault="006B4C0E" w:rsidP="00902D15">
      <w:pPr>
        <w:pStyle w:val="Heading3"/>
      </w:pPr>
      <w:bookmarkStart w:id="10" w:name="_Toc51325256"/>
      <w:bookmarkStart w:id="11" w:name="_Toc51325563"/>
      <w:r>
        <w:t>1. Requirement</w:t>
      </w:r>
      <w:bookmarkEnd w:id="10"/>
      <w:bookmarkEnd w:id="11"/>
    </w:p>
    <w:p w14:paraId="474351D9" w14:textId="77777777" w:rsidR="00B94759" w:rsidRDefault="00B94759" w:rsidP="00B94759"/>
    <w:p w14:paraId="7CA7BDBB" w14:textId="77777777" w:rsidR="00B94759" w:rsidRDefault="00B94759" w:rsidP="00B94759">
      <w:r>
        <w:t>Topic: Sun Tracking Solar Panel</w:t>
      </w:r>
    </w:p>
    <w:p w14:paraId="113D8F08" w14:textId="77777777" w:rsidR="006B4C0E" w:rsidRDefault="006B4C0E" w:rsidP="00B94759"/>
    <w:p w14:paraId="4A26AF36" w14:textId="36D13FBC" w:rsidR="00B94759" w:rsidRDefault="002331BC" w:rsidP="00902D15">
      <w:pPr>
        <w:pStyle w:val="Heading4"/>
      </w:pPr>
      <w:r>
        <w:t xml:space="preserve">1.1 </w:t>
      </w:r>
      <w:r w:rsidR="00B94759">
        <w:t>Ageing:</w:t>
      </w:r>
    </w:p>
    <w:p w14:paraId="7D86EF7B" w14:textId="77777777" w:rsidR="006B4C0E" w:rsidRDefault="006B4C0E" w:rsidP="006B4C0E">
      <w:pPr>
        <w:pStyle w:val="ListParagraph"/>
        <w:ind w:firstLine="0"/>
      </w:pPr>
    </w:p>
    <w:p w14:paraId="491C8342" w14:textId="77777777" w:rsidR="00B94759" w:rsidRDefault="00B94759" w:rsidP="00B94759">
      <w:r>
        <w:t>The amount of electricity that is obtained is directly proportional to the intensity of sunlight falling on the photovoltaic panel. Hence there is a need for tracking sunlight. A typical solar panel converts around 30 to 40 percent of incident radiation into electrical energy. In paper “Optimum tilt angle and orientation for solar collector in Brunei Darussalam”, the optimum angle was computed by searching for the values for which the total radiation on the collector surface is a maximum for a particular day or a specific period. The results reveal that changing the tilt angle 12 times in a year.</w:t>
      </w:r>
    </w:p>
    <w:p w14:paraId="65E4503E" w14:textId="77777777" w:rsidR="00B94759" w:rsidRDefault="00B94759" w:rsidP="00B94759">
      <w:r>
        <w:t>In the article “An Optimum Slope Angle for Solar Collector Systems in Kerman Using a New Model for Diffuse Solar Radiation”, the monthly average daily diffuse solar radiation on a horizontal surface is calculated first, using 12 new hybrid models. A standard isotropic model is then used to estimate the global solar radiation on inclined surfaces. Finally, the monthly, seasonal, and yearly optimum slope angles to gain the maximum global solar radiation are suggested.</w:t>
      </w:r>
    </w:p>
    <w:p w14:paraId="72E7F905" w14:textId="516AF41D" w:rsidR="006B4C0E" w:rsidRPr="00902D15" w:rsidRDefault="00B94759" w:rsidP="00902D15">
      <w:r>
        <w:t>In early 2000 effective solar energy harness was done using mirror reflection later 2009 the effective method was tilting the panel periodically by considering the intensity of sun light.</w:t>
      </w:r>
      <w:r w:rsidR="006B4C0E">
        <w:t xml:space="preserve"> </w:t>
      </w:r>
      <w:r>
        <w:t>So the effective method for tilting or rotating the solar panel should be done using microcontroller for automating the rotation of solar panel with the help of servo motor.</w:t>
      </w:r>
    </w:p>
    <w:p w14:paraId="2B90988B" w14:textId="77777777" w:rsidR="00902D15" w:rsidRPr="00902D15" w:rsidRDefault="00902D15" w:rsidP="00902D15"/>
    <w:p w14:paraId="48492A4E" w14:textId="05179979" w:rsidR="006B4C0E" w:rsidRDefault="006B4C0E" w:rsidP="006B4C0E">
      <w:pPr>
        <w:rPr>
          <w:rFonts w:ascii="Times New Roman" w:hAnsi="Times New Roman"/>
        </w:rPr>
      </w:pPr>
      <w:r>
        <w:rPr>
          <w:rFonts w:ascii="Times New Roman" w:hAnsi="Times New Roman"/>
        </w:rPr>
        <w:t xml:space="preserve">                                                            Table 1</w:t>
      </w:r>
      <w:r w:rsidR="00902D15">
        <w:rPr>
          <w:rFonts w:ascii="Times New Roman" w:hAnsi="Times New Roman"/>
        </w:rPr>
        <w:t>: Cost Gradation</w:t>
      </w:r>
    </w:p>
    <w:tbl>
      <w:tblPr>
        <w:tblStyle w:val="TableGrid"/>
        <w:tblW w:w="0" w:type="auto"/>
        <w:tblLook w:val="04A0" w:firstRow="1" w:lastRow="0" w:firstColumn="1" w:lastColumn="0" w:noHBand="0" w:noVBand="1"/>
      </w:tblPr>
      <w:tblGrid>
        <w:gridCol w:w="1129"/>
        <w:gridCol w:w="4253"/>
        <w:gridCol w:w="3634"/>
      </w:tblGrid>
      <w:tr w:rsidR="006B4C0E" w14:paraId="7FB54D03" w14:textId="77777777" w:rsidTr="002C33F6">
        <w:tc>
          <w:tcPr>
            <w:tcW w:w="1129" w:type="dxa"/>
          </w:tcPr>
          <w:p w14:paraId="39E8C4FC" w14:textId="77777777" w:rsidR="006B4C0E" w:rsidRDefault="006B4C0E" w:rsidP="002C33F6">
            <w:pPr>
              <w:rPr>
                <w:rFonts w:ascii="Times New Roman" w:hAnsi="Times New Roman"/>
              </w:rPr>
            </w:pPr>
            <w:r>
              <w:rPr>
                <w:rFonts w:ascii="Times New Roman" w:hAnsi="Times New Roman"/>
              </w:rPr>
              <w:t>SL no</w:t>
            </w:r>
          </w:p>
        </w:tc>
        <w:tc>
          <w:tcPr>
            <w:tcW w:w="4253" w:type="dxa"/>
          </w:tcPr>
          <w:p w14:paraId="31D9B870" w14:textId="77777777" w:rsidR="006B4C0E" w:rsidRDefault="006B4C0E" w:rsidP="002C33F6">
            <w:pPr>
              <w:rPr>
                <w:rFonts w:ascii="Times New Roman" w:hAnsi="Times New Roman"/>
              </w:rPr>
            </w:pPr>
            <w:r>
              <w:rPr>
                <w:rFonts w:ascii="Times New Roman" w:hAnsi="Times New Roman"/>
              </w:rPr>
              <w:t xml:space="preserve">      Product</w:t>
            </w:r>
          </w:p>
        </w:tc>
        <w:tc>
          <w:tcPr>
            <w:tcW w:w="3634" w:type="dxa"/>
          </w:tcPr>
          <w:p w14:paraId="08855FB5" w14:textId="77777777" w:rsidR="006B4C0E" w:rsidRDefault="006B4C0E" w:rsidP="002C33F6">
            <w:pPr>
              <w:rPr>
                <w:rFonts w:ascii="Times New Roman" w:hAnsi="Times New Roman"/>
              </w:rPr>
            </w:pPr>
            <w:r>
              <w:rPr>
                <w:rFonts w:ascii="Times New Roman" w:hAnsi="Times New Roman"/>
              </w:rPr>
              <w:t>Cost estimation</w:t>
            </w:r>
          </w:p>
        </w:tc>
      </w:tr>
      <w:tr w:rsidR="006B4C0E" w14:paraId="04F06186" w14:textId="77777777" w:rsidTr="002C33F6">
        <w:tc>
          <w:tcPr>
            <w:tcW w:w="1129" w:type="dxa"/>
          </w:tcPr>
          <w:p w14:paraId="69585703" w14:textId="77777777" w:rsidR="006B4C0E" w:rsidRDefault="006B4C0E" w:rsidP="002C33F6">
            <w:pPr>
              <w:rPr>
                <w:rFonts w:ascii="Times New Roman" w:hAnsi="Times New Roman"/>
              </w:rPr>
            </w:pPr>
            <w:r>
              <w:rPr>
                <w:rFonts w:ascii="Times New Roman" w:hAnsi="Times New Roman"/>
              </w:rPr>
              <w:t>1</w:t>
            </w:r>
          </w:p>
        </w:tc>
        <w:tc>
          <w:tcPr>
            <w:tcW w:w="4253" w:type="dxa"/>
          </w:tcPr>
          <w:p w14:paraId="7D0EEFB8" w14:textId="77777777" w:rsidR="006B4C0E" w:rsidRDefault="006B4C0E" w:rsidP="002C33F6">
            <w:pPr>
              <w:rPr>
                <w:rFonts w:ascii="Times New Roman" w:hAnsi="Times New Roman"/>
              </w:rPr>
            </w:pPr>
            <w:r w:rsidRPr="00234350">
              <w:rPr>
                <w:rFonts w:ascii="Times New Roman" w:hAnsi="Times New Roman"/>
              </w:rPr>
              <w:t>Single Axis Vertical, Single Axis Tilted, Single Axis Horizontal</w:t>
            </w:r>
          </w:p>
        </w:tc>
        <w:tc>
          <w:tcPr>
            <w:tcW w:w="3634" w:type="dxa"/>
          </w:tcPr>
          <w:p w14:paraId="410F59AF" w14:textId="77777777" w:rsidR="006B4C0E" w:rsidRDefault="006B4C0E" w:rsidP="002C33F6">
            <w:pPr>
              <w:rPr>
                <w:rFonts w:ascii="Times New Roman" w:hAnsi="Times New Roman"/>
              </w:rPr>
            </w:pPr>
            <w:r>
              <w:rPr>
                <w:rFonts w:ascii="Arial" w:hAnsi="Arial" w:cs="Arial"/>
                <w:color w:val="222222"/>
                <w:sz w:val="21"/>
                <w:szCs w:val="21"/>
                <w:shd w:val="clear" w:color="auto" w:fill="FFFFFF"/>
              </w:rPr>
              <w:t>INR 10,000</w:t>
            </w:r>
          </w:p>
        </w:tc>
      </w:tr>
      <w:tr w:rsidR="006B4C0E" w14:paraId="330ECD4A" w14:textId="77777777" w:rsidTr="002C33F6">
        <w:tc>
          <w:tcPr>
            <w:tcW w:w="1129" w:type="dxa"/>
          </w:tcPr>
          <w:p w14:paraId="14DA0815" w14:textId="77777777" w:rsidR="006B4C0E" w:rsidRDefault="006B4C0E" w:rsidP="002C33F6">
            <w:pPr>
              <w:rPr>
                <w:rFonts w:ascii="Times New Roman" w:hAnsi="Times New Roman"/>
              </w:rPr>
            </w:pPr>
            <w:r>
              <w:rPr>
                <w:rFonts w:ascii="Times New Roman" w:hAnsi="Times New Roman"/>
              </w:rPr>
              <w:lastRenderedPageBreak/>
              <w:t>2</w:t>
            </w:r>
          </w:p>
        </w:tc>
        <w:tc>
          <w:tcPr>
            <w:tcW w:w="4253" w:type="dxa"/>
          </w:tcPr>
          <w:p w14:paraId="0B74BC2A" w14:textId="77777777" w:rsidR="006B4C0E" w:rsidRDefault="006B4C0E" w:rsidP="002C33F6">
            <w:pPr>
              <w:rPr>
                <w:rFonts w:ascii="Times New Roman" w:hAnsi="Times New Roman"/>
              </w:rPr>
            </w:pPr>
            <w:r>
              <w:rPr>
                <w:rFonts w:ascii="Times New Roman" w:hAnsi="Times New Roman"/>
              </w:rPr>
              <w:t>Dual axis solar tracker</w:t>
            </w:r>
          </w:p>
        </w:tc>
        <w:tc>
          <w:tcPr>
            <w:tcW w:w="3634" w:type="dxa"/>
          </w:tcPr>
          <w:p w14:paraId="18634305" w14:textId="77777777" w:rsidR="006B4C0E" w:rsidRDefault="006B4C0E" w:rsidP="002C33F6">
            <w:pPr>
              <w:rPr>
                <w:rFonts w:ascii="Times New Roman" w:hAnsi="Times New Roman"/>
              </w:rPr>
            </w:pPr>
            <w:r w:rsidRPr="00234350">
              <w:rPr>
                <w:rFonts w:ascii="Times New Roman" w:hAnsi="Times New Roman"/>
              </w:rPr>
              <w:t>INR 75,000</w:t>
            </w:r>
          </w:p>
        </w:tc>
      </w:tr>
      <w:tr w:rsidR="006B4C0E" w14:paraId="42CD49B0" w14:textId="77777777" w:rsidTr="002C33F6">
        <w:tc>
          <w:tcPr>
            <w:tcW w:w="1129" w:type="dxa"/>
          </w:tcPr>
          <w:p w14:paraId="59E66BBE" w14:textId="77777777" w:rsidR="006B4C0E" w:rsidRDefault="006B4C0E" w:rsidP="002C33F6">
            <w:pPr>
              <w:rPr>
                <w:rFonts w:ascii="Times New Roman" w:hAnsi="Times New Roman"/>
              </w:rPr>
            </w:pPr>
            <w:r>
              <w:rPr>
                <w:rFonts w:ascii="Times New Roman" w:hAnsi="Times New Roman"/>
              </w:rPr>
              <w:t>3</w:t>
            </w:r>
          </w:p>
        </w:tc>
        <w:tc>
          <w:tcPr>
            <w:tcW w:w="4253" w:type="dxa"/>
          </w:tcPr>
          <w:p w14:paraId="77C04C62" w14:textId="77777777" w:rsidR="006B4C0E" w:rsidRDefault="006B4C0E" w:rsidP="002C33F6">
            <w:pPr>
              <w:rPr>
                <w:rFonts w:ascii="Times New Roman" w:hAnsi="Times New Roman"/>
              </w:rPr>
            </w:pPr>
            <w:r>
              <w:rPr>
                <w:rFonts w:ascii="Times New Roman" w:hAnsi="Times New Roman"/>
              </w:rPr>
              <w:t>Solar tracking system</w:t>
            </w:r>
          </w:p>
        </w:tc>
        <w:tc>
          <w:tcPr>
            <w:tcW w:w="3634" w:type="dxa"/>
          </w:tcPr>
          <w:p w14:paraId="273F4F2D" w14:textId="77777777" w:rsidR="006B4C0E" w:rsidRPr="00234350" w:rsidRDefault="006B4C0E" w:rsidP="002C33F6">
            <w:pPr>
              <w:rPr>
                <w:rFonts w:ascii="Times New Roman" w:hAnsi="Times New Roman"/>
              </w:rPr>
            </w:pPr>
            <w:r>
              <w:rPr>
                <w:rFonts w:ascii="Times New Roman" w:hAnsi="Times New Roman"/>
              </w:rPr>
              <w:t>INR 8,700</w:t>
            </w:r>
          </w:p>
        </w:tc>
      </w:tr>
    </w:tbl>
    <w:p w14:paraId="1A9CF87C" w14:textId="77777777" w:rsidR="00B94759" w:rsidRDefault="00B94759" w:rsidP="006B4C0E">
      <w:pPr>
        <w:ind w:firstLine="0"/>
      </w:pPr>
      <w:r>
        <w:t xml:space="preserve">                                                      </w:t>
      </w:r>
    </w:p>
    <w:p w14:paraId="12F55A02" w14:textId="77777777" w:rsidR="00B94759" w:rsidRDefault="00B94759" w:rsidP="00B94759">
      <w:r>
        <w:t xml:space="preserve">   From the table 1 the cost estimation for various sun trackers was found. As in the early days orientation of solar panel and surface area was the specific matter of concern for harness of energy.</w:t>
      </w:r>
    </w:p>
    <w:p w14:paraId="698AB19A" w14:textId="77777777" w:rsidR="00B94759" w:rsidRDefault="00B94759" w:rsidP="00B94759">
      <w:r>
        <w:t>By using the automated sun tracker the high price requirement of hardware is reduced with the best quality and high efficient.</w:t>
      </w:r>
    </w:p>
    <w:p w14:paraId="75676DCD" w14:textId="77777777" w:rsidR="00902D15" w:rsidRDefault="00902D15" w:rsidP="00B94759"/>
    <w:p w14:paraId="2DEA32DE" w14:textId="77777777" w:rsidR="006B4C0E" w:rsidRDefault="006B4C0E" w:rsidP="00B94759"/>
    <w:p w14:paraId="08CC479A" w14:textId="1486E192" w:rsidR="00B94759" w:rsidRDefault="002331BC" w:rsidP="00902D15">
      <w:pPr>
        <w:pStyle w:val="Heading4"/>
      </w:pPr>
      <w:r>
        <w:t xml:space="preserve">1.2 </w:t>
      </w:r>
      <w:r w:rsidR="00B94759">
        <w:t xml:space="preserve">Proposed method </w:t>
      </w:r>
    </w:p>
    <w:p w14:paraId="0CAE46B1" w14:textId="77777777" w:rsidR="006B4C0E" w:rsidRDefault="006B4C0E" w:rsidP="006B4C0E">
      <w:pPr>
        <w:pStyle w:val="ListParagraph"/>
        <w:ind w:firstLine="0"/>
      </w:pPr>
    </w:p>
    <w:p w14:paraId="0B851758" w14:textId="222F1539" w:rsidR="00B94759" w:rsidRDefault="00B94759" w:rsidP="00B94759">
      <w:r>
        <w:t>The two LDR’s are placed at the two sides of solar panel and the Servo Motor is used to rotate the solar panel. The servo will move the solar panel towards the LDR whose resistance will be low, mean towards the LDR on which light is falling, that way it will keep following the light. And if there is same amount of light falling on both the LDR, then servo will not rotate. The servo will try to move the solar panel in the position where both LDR’s will have the same resistance means where same amount of light will fall on both the resistors and if resistance of one of the LDR will change then it rotates towards lower resistance LDR.</w:t>
      </w:r>
    </w:p>
    <w:p w14:paraId="1BDEDAE5" w14:textId="15886274" w:rsidR="00FC47A0" w:rsidRDefault="002331BC" w:rsidP="00902D15">
      <w:pPr>
        <w:pStyle w:val="Heading4"/>
      </w:pPr>
      <w:r>
        <w:t xml:space="preserve">1.3 </w:t>
      </w:r>
      <w:r w:rsidR="00FC47A0">
        <w:t>SWOT analysis:</w:t>
      </w:r>
    </w:p>
    <w:p w14:paraId="4F804BDF" w14:textId="18D9C17C" w:rsidR="00FC47A0" w:rsidRDefault="00902D15" w:rsidP="00902D15">
      <w:pPr>
        <w:ind w:firstLine="0"/>
      </w:pPr>
      <w:r>
        <w:t xml:space="preserve">       </w:t>
      </w:r>
      <w:r w:rsidR="00FC47A0">
        <w:t>Strength:</w:t>
      </w:r>
    </w:p>
    <w:p w14:paraId="07EB8B33" w14:textId="77777777" w:rsidR="00FC47A0" w:rsidRDefault="00FC47A0" w:rsidP="00FC47A0">
      <w:r>
        <w:t>•</w:t>
      </w:r>
      <w:r>
        <w:tab/>
        <w:t>The tracking is automated.</w:t>
      </w:r>
    </w:p>
    <w:p w14:paraId="7247C731" w14:textId="77777777" w:rsidR="00FC47A0" w:rsidRDefault="00FC47A0" w:rsidP="00FC47A0">
      <w:r>
        <w:t>•</w:t>
      </w:r>
      <w:r>
        <w:tab/>
        <w:t>The hardware requirement is reduced</w:t>
      </w:r>
    </w:p>
    <w:p w14:paraId="76AF2E57" w14:textId="46B18E53" w:rsidR="00FC47A0" w:rsidRDefault="00FC47A0" w:rsidP="00FC47A0">
      <w:r>
        <w:t>•</w:t>
      </w:r>
      <w:r>
        <w:tab/>
        <w:t>Efficient energy harness</w:t>
      </w:r>
    </w:p>
    <w:p w14:paraId="6D09C35B" w14:textId="77777777" w:rsidR="00FC47A0" w:rsidRDefault="00FC47A0" w:rsidP="00FC47A0">
      <w:r>
        <w:t>Weakness:</w:t>
      </w:r>
    </w:p>
    <w:p w14:paraId="2A98759E" w14:textId="77777777" w:rsidR="00FC47A0" w:rsidRDefault="00FC47A0" w:rsidP="00FC47A0">
      <w:r>
        <w:t>•</w:t>
      </w:r>
      <w:r>
        <w:tab/>
        <w:t>Tracking system covers large area.</w:t>
      </w:r>
    </w:p>
    <w:p w14:paraId="35E4F61B" w14:textId="77777777" w:rsidR="00FC47A0" w:rsidRDefault="00FC47A0" w:rsidP="00FC47A0">
      <w:r>
        <w:t>•</w:t>
      </w:r>
      <w:r>
        <w:tab/>
        <w:t>Energy is harnessed only during sunshine.</w:t>
      </w:r>
    </w:p>
    <w:p w14:paraId="2BC23D21" w14:textId="77777777" w:rsidR="00FC47A0" w:rsidRDefault="00FC47A0" w:rsidP="00FC47A0"/>
    <w:p w14:paraId="55AFF43A" w14:textId="77777777" w:rsidR="00FC47A0" w:rsidRDefault="00FC47A0" w:rsidP="00FC47A0">
      <w:r>
        <w:t>Opportunity:</w:t>
      </w:r>
    </w:p>
    <w:p w14:paraId="5A393BB9" w14:textId="4AE3C4F5" w:rsidR="00FC47A0" w:rsidRDefault="00FC47A0" w:rsidP="00FC47A0">
      <w:r>
        <w:t>•</w:t>
      </w:r>
      <w:r>
        <w:tab/>
        <w:t xml:space="preserve">Number of </w:t>
      </w:r>
      <w:r w:rsidR="006B4C0E">
        <w:t>panel’s</w:t>
      </w:r>
      <w:r>
        <w:t xml:space="preserve"> requirement is reduced</w:t>
      </w:r>
    </w:p>
    <w:p w14:paraId="60B4FC33" w14:textId="77777777" w:rsidR="00FC47A0" w:rsidRDefault="00FC47A0" w:rsidP="00FC47A0">
      <w:r>
        <w:t>•</w:t>
      </w:r>
      <w:r>
        <w:tab/>
        <w:t>Installation of sun tracking system in agriculture requirement</w:t>
      </w:r>
    </w:p>
    <w:p w14:paraId="1A3C221F" w14:textId="77777777" w:rsidR="00FC47A0" w:rsidRDefault="00FC47A0" w:rsidP="00FC47A0"/>
    <w:p w14:paraId="0FF5C0D4" w14:textId="77777777" w:rsidR="00FC47A0" w:rsidRDefault="00FC47A0" w:rsidP="00FC47A0">
      <w:r>
        <w:t>Threats:</w:t>
      </w:r>
    </w:p>
    <w:p w14:paraId="61F33604" w14:textId="77777777" w:rsidR="00FC47A0" w:rsidRDefault="00FC47A0" w:rsidP="00FC47A0">
      <w:r>
        <w:t>•</w:t>
      </w:r>
      <w:r>
        <w:tab/>
        <w:t>Improper site selection may cause interference</w:t>
      </w:r>
    </w:p>
    <w:p w14:paraId="4A6C2FB6" w14:textId="77777777" w:rsidR="00FC47A0" w:rsidRDefault="00FC47A0" w:rsidP="00FC47A0">
      <w:r>
        <w:t>•</w:t>
      </w:r>
      <w:r>
        <w:tab/>
        <w:t>Due to complex design and implementation process, it will be difficult to attract investors and project developers.</w:t>
      </w:r>
    </w:p>
    <w:p w14:paraId="37A45C64" w14:textId="2C35A966" w:rsidR="00FC47A0" w:rsidRDefault="002331BC" w:rsidP="00902D15">
      <w:pPr>
        <w:pStyle w:val="Heading4"/>
      </w:pPr>
      <w:r>
        <w:t xml:space="preserve">1.4 </w:t>
      </w:r>
      <w:r w:rsidR="00FC47A0">
        <w:t>Detailed requirement</w:t>
      </w:r>
    </w:p>
    <w:p w14:paraId="50A73FC6" w14:textId="77777777" w:rsidR="006B4C0E" w:rsidRDefault="006B4C0E" w:rsidP="006B4C0E">
      <w:pPr>
        <w:pStyle w:val="ListParagraph"/>
        <w:ind w:firstLine="0"/>
      </w:pPr>
    </w:p>
    <w:p w14:paraId="377929BE" w14:textId="77777777" w:rsidR="00FC47A0" w:rsidRDefault="00FC47A0" w:rsidP="00FC47A0">
      <w:r>
        <w:t xml:space="preserve"> High level requirements</w:t>
      </w:r>
    </w:p>
    <w:p w14:paraId="3E432774" w14:textId="77777777" w:rsidR="00FC47A0" w:rsidRDefault="00FC47A0" w:rsidP="00FC47A0">
      <w:r>
        <w:t>•</w:t>
      </w:r>
      <w:r>
        <w:tab/>
        <w:t>Achieving maximum solar energy by proper inclination.</w:t>
      </w:r>
    </w:p>
    <w:p w14:paraId="314D6748" w14:textId="77777777" w:rsidR="00FC47A0" w:rsidRDefault="00FC47A0" w:rsidP="00FC47A0">
      <w:r>
        <w:t>•</w:t>
      </w:r>
      <w:r>
        <w:tab/>
        <w:t>Single panel with large surface area can be rotated to 180(two LDR) or 360 (four LDR) .</w:t>
      </w:r>
    </w:p>
    <w:p w14:paraId="017FFC58" w14:textId="0B72DD7A" w:rsidR="00FC47A0" w:rsidRDefault="00FC47A0" w:rsidP="00FC47A0">
      <w:r>
        <w:t>•</w:t>
      </w:r>
      <w:r>
        <w:tab/>
        <w:t>Se</w:t>
      </w:r>
      <w:r w:rsidR="006B4C0E">
        <w:t xml:space="preserve">tting the initial condition of </w:t>
      </w:r>
      <w:r>
        <w:t>servo motor</w:t>
      </w:r>
    </w:p>
    <w:p w14:paraId="26005E83" w14:textId="77777777" w:rsidR="00FC47A0" w:rsidRDefault="00FC47A0" w:rsidP="00FC47A0">
      <w:r>
        <w:t xml:space="preserve">Low level requirements </w:t>
      </w:r>
    </w:p>
    <w:p w14:paraId="77369750" w14:textId="77777777" w:rsidR="00FC47A0" w:rsidRDefault="00FC47A0" w:rsidP="00FC47A0">
      <w:r>
        <w:lastRenderedPageBreak/>
        <w:t>•</w:t>
      </w:r>
      <w:r>
        <w:tab/>
        <w:t>LDR’s with large surface area is more sensitive to light intensity and the resistance decrease which actuates servo motor.</w:t>
      </w:r>
    </w:p>
    <w:p w14:paraId="0457C799" w14:textId="77777777" w:rsidR="00FC47A0" w:rsidRDefault="00FC47A0" w:rsidP="00FC47A0">
      <w:r>
        <w:t>•</w:t>
      </w:r>
      <w:r>
        <w:tab/>
        <w:t>Servo motor rotates towards the LDR with low resistance hence the maximum solar energy is trapped.</w:t>
      </w:r>
    </w:p>
    <w:p w14:paraId="3690E743" w14:textId="77777777" w:rsidR="00FC47A0" w:rsidRDefault="00FC47A0" w:rsidP="00FC47A0">
      <w:r>
        <w:t>•</w:t>
      </w:r>
      <w:r>
        <w:tab/>
        <w:t xml:space="preserve">Servo motor initial voltage set 5V. </w:t>
      </w:r>
    </w:p>
    <w:p w14:paraId="48100502" w14:textId="77777777" w:rsidR="00FC47A0" w:rsidRDefault="00FC47A0" w:rsidP="006B4C0E">
      <w:pPr>
        <w:ind w:firstLine="0"/>
      </w:pPr>
    </w:p>
    <w:p w14:paraId="51CB86E3" w14:textId="77777777" w:rsidR="00FC47A0" w:rsidRPr="00FC47A0" w:rsidRDefault="00FC47A0" w:rsidP="00902D15">
      <w:pPr>
        <w:pStyle w:val="Heading3"/>
      </w:pPr>
      <w:bookmarkStart w:id="12" w:name="_Toc51325257"/>
      <w:bookmarkStart w:id="13" w:name="_Toc51325564"/>
      <w:r w:rsidRPr="00FC47A0">
        <w:t>2. Design</w:t>
      </w:r>
      <w:bookmarkEnd w:id="12"/>
      <w:bookmarkEnd w:id="13"/>
    </w:p>
    <w:p w14:paraId="0802A050" w14:textId="77777777" w:rsidR="00FC47A0" w:rsidRPr="00FC47A0" w:rsidRDefault="00FC47A0" w:rsidP="00FC47A0"/>
    <w:p w14:paraId="67CCDB7A" w14:textId="77777777" w:rsidR="00FC47A0" w:rsidRPr="00FC47A0" w:rsidRDefault="00FC47A0" w:rsidP="00902D15">
      <w:pPr>
        <w:pStyle w:val="Heading4"/>
      </w:pPr>
      <w:r w:rsidRPr="00FC47A0">
        <w:t>2.1 Low level behavioral design use case diagram</w:t>
      </w:r>
    </w:p>
    <w:p w14:paraId="390CBCEC" w14:textId="77777777" w:rsidR="00FC47A0" w:rsidRPr="00FC47A0" w:rsidRDefault="00FC47A0" w:rsidP="00FC47A0"/>
    <w:p w14:paraId="38B88F43" w14:textId="77777777" w:rsidR="00FC47A0" w:rsidRPr="00FC47A0" w:rsidRDefault="00FC47A0" w:rsidP="00FC47A0">
      <w:r w:rsidRPr="00FC47A0">
        <w:rPr>
          <w:noProof/>
          <w:lang w:val="en-IN" w:eastAsia="en-IN" w:bidi="ar-SA"/>
        </w:rPr>
        <w:drawing>
          <wp:inline distT="0" distB="0" distL="0" distR="0" wp14:anchorId="546CE93C" wp14:editId="713C851A">
            <wp:extent cx="488442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panel1.jpg"/>
                    <pic:cNvPicPr/>
                  </pic:nvPicPr>
                  <pic:blipFill>
                    <a:blip r:embed="rId15">
                      <a:extLst>
                        <a:ext uri="{28A0092B-C50C-407E-A947-70E740481C1C}">
                          <a14:useLocalDpi xmlns:a14="http://schemas.microsoft.com/office/drawing/2010/main" val="0"/>
                        </a:ext>
                      </a:extLst>
                    </a:blip>
                    <a:stretch>
                      <a:fillRect/>
                    </a:stretch>
                  </pic:blipFill>
                  <pic:spPr>
                    <a:xfrm>
                      <a:off x="0" y="0"/>
                      <a:ext cx="4884420" cy="2240280"/>
                    </a:xfrm>
                    <a:prstGeom prst="rect">
                      <a:avLst/>
                    </a:prstGeom>
                  </pic:spPr>
                </pic:pic>
              </a:graphicData>
            </a:graphic>
          </wp:inline>
        </w:drawing>
      </w:r>
      <w:r w:rsidRPr="00FC47A0">
        <w:t xml:space="preserve"> </w:t>
      </w:r>
    </w:p>
    <w:p w14:paraId="299CEA4E" w14:textId="77777777" w:rsidR="00FC47A0" w:rsidRDefault="00FC47A0" w:rsidP="00FC47A0"/>
    <w:p w14:paraId="03D57E3E" w14:textId="77777777" w:rsidR="00FC47A0" w:rsidRDefault="00FC47A0" w:rsidP="00FC47A0"/>
    <w:p w14:paraId="422E4840" w14:textId="0674D98B" w:rsidR="00FC47A0" w:rsidRDefault="00FC47A0" w:rsidP="002331BC">
      <w:pPr>
        <w:pStyle w:val="Heading4"/>
      </w:pPr>
      <w:r w:rsidRPr="00FC47A0">
        <w:t>2.2 Low level behavioral design Activity diagram</w:t>
      </w:r>
      <w:r>
        <w:t xml:space="preserve">        </w:t>
      </w:r>
      <w:r w:rsidRPr="00A96AD1">
        <w:rPr>
          <w:rFonts w:asciiTheme="minorHAnsi" w:hAnsiTheme="minorHAnsi" w:cstheme="minorHAnsi"/>
          <w:noProof/>
          <w:sz w:val="22"/>
          <w:szCs w:val="22"/>
          <w:lang w:val="en-IN" w:eastAsia="en-IN" w:bidi="ar-SA"/>
        </w:rPr>
        <w:drawing>
          <wp:inline distT="0" distB="0" distL="0" distR="0" wp14:anchorId="5618180E" wp14:editId="1C626978">
            <wp:extent cx="379476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panel2.jpg"/>
                    <pic:cNvPicPr/>
                  </pic:nvPicPr>
                  <pic:blipFill>
                    <a:blip r:embed="rId16">
                      <a:extLst>
                        <a:ext uri="{28A0092B-C50C-407E-A947-70E740481C1C}">
                          <a14:useLocalDpi xmlns:a14="http://schemas.microsoft.com/office/drawing/2010/main" val="0"/>
                        </a:ext>
                      </a:extLst>
                    </a:blip>
                    <a:stretch>
                      <a:fillRect/>
                    </a:stretch>
                  </pic:blipFill>
                  <pic:spPr>
                    <a:xfrm>
                      <a:off x="0" y="0"/>
                      <a:ext cx="3794760" cy="2943225"/>
                    </a:xfrm>
                    <a:prstGeom prst="rect">
                      <a:avLst/>
                    </a:prstGeom>
                  </pic:spPr>
                </pic:pic>
              </a:graphicData>
            </a:graphic>
          </wp:inline>
        </w:drawing>
      </w:r>
    </w:p>
    <w:p w14:paraId="7DCC41EC" w14:textId="77777777" w:rsidR="00FC47A0" w:rsidRDefault="00FC47A0" w:rsidP="00902D15">
      <w:pPr>
        <w:pStyle w:val="Heading4"/>
      </w:pPr>
      <w:r w:rsidRPr="00FC47A0">
        <w:lastRenderedPageBreak/>
        <w:t>2.3 High level behavioral design use case diagram</w:t>
      </w:r>
    </w:p>
    <w:p w14:paraId="77CB81FC" w14:textId="77777777" w:rsidR="00FC47A0" w:rsidRDefault="00FC47A0" w:rsidP="00FC47A0"/>
    <w:p w14:paraId="4701EBCF" w14:textId="77777777" w:rsidR="00FC47A0" w:rsidRDefault="00FC47A0" w:rsidP="00FC47A0"/>
    <w:p w14:paraId="2FC04A7A" w14:textId="7EF601D5" w:rsidR="00FC47A0" w:rsidRPr="00FC47A0" w:rsidRDefault="00FC47A0" w:rsidP="00FC47A0">
      <w:r w:rsidRPr="00143B8F">
        <w:rPr>
          <w:rFonts w:ascii="Times New Roman" w:hAnsi="Times New Roman"/>
          <w:noProof/>
          <w:lang w:val="en-IN" w:eastAsia="en-IN" w:bidi="ar-SA"/>
        </w:rPr>
        <w:drawing>
          <wp:inline distT="0" distB="0" distL="0" distR="0" wp14:anchorId="3EB14E93" wp14:editId="33204388">
            <wp:extent cx="488442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panel.jpg"/>
                    <pic:cNvPicPr/>
                  </pic:nvPicPr>
                  <pic:blipFill>
                    <a:blip r:embed="rId17">
                      <a:extLst>
                        <a:ext uri="{28A0092B-C50C-407E-A947-70E740481C1C}">
                          <a14:useLocalDpi xmlns:a14="http://schemas.microsoft.com/office/drawing/2010/main" val="0"/>
                        </a:ext>
                      </a:extLst>
                    </a:blip>
                    <a:stretch>
                      <a:fillRect/>
                    </a:stretch>
                  </pic:blipFill>
                  <pic:spPr>
                    <a:xfrm>
                      <a:off x="0" y="0"/>
                      <a:ext cx="4884420" cy="2667000"/>
                    </a:xfrm>
                    <a:prstGeom prst="rect">
                      <a:avLst/>
                    </a:prstGeom>
                  </pic:spPr>
                </pic:pic>
              </a:graphicData>
            </a:graphic>
          </wp:inline>
        </w:drawing>
      </w:r>
    </w:p>
    <w:p w14:paraId="049684DD" w14:textId="77777777" w:rsidR="00FC47A0" w:rsidRDefault="00FC47A0" w:rsidP="00FC47A0"/>
    <w:p w14:paraId="5DF1D96D" w14:textId="3C88415A" w:rsidR="00B94759" w:rsidRDefault="00FC47A0" w:rsidP="00902D15">
      <w:pPr>
        <w:pStyle w:val="Heading4"/>
      </w:pPr>
      <w:r w:rsidRPr="00FC47A0">
        <w:t>2.4 High level behavioral design activity diagram</w:t>
      </w:r>
    </w:p>
    <w:p w14:paraId="466CC113" w14:textId="77777777" w:rsidR="00FC47A0" w:rsidRDefault="00FC47A0" w:rsidP="00B94759"/>
    <w:p w14:paraId="7B4356DE" w14:textId="46A1AB95" w:rsidR="00FC47A0" w:rsidRDefault="00FC47A0" w:rsidP="00902D15">
      <w:r w:rsidRPr="00823566">
        <w:rPr>
          <w:rFonts w:ascii="Times New Roman" w:hAnsi="Times New Roman"/>
          <w:noProof/>
          <w:lang w:val="en-IN" w:eastAsia="en-IN" w:bidi="ar-SA"/>
        </w:rPr>
        <w:drawing>
          <wp:inline distT="0" distB="0" distL="0" distR="0" wp14:anchorId="45BCCE47" wp14:editId="774252BB">
            <wp:extent cx="4124325" cy="3648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hl.jpg"/>
                    <pic:cNvPicPr/>
                  </pic:nvPicPr>
                  <pic:blipFill>
                    <a:blip r:embed="rId18">
                      <a:extLst>
                        <a:ext uri="{28A0092B-C50C-407E-A947-70E740481C1C}">
                          <a14:useLocalDpi xmlns:a14="http://schemas.microsoft.com/office/drawing/2010/main" val="0"/>
                        </a:ext>
                      </a:extLst>
                    </a:blip>
                    <a:stretch>
                      <a:fillRect/>
                    </a:stretch>
                  </pic:blipFill>
                  <pic:spPr>
                    <a:xfrm>
                      <a:off x="0" y="0"/>
                      <a:ext cx="4124325" cy="3648075"/>
                    </a:xfrm>
                    <a:prstGeom prst="rect">
                      <a:avLst/>
                    </a:prstGeom>
                  </pic:spPr>
                </pic:pic>
              </a:graphicData>
            </a:graphic>
          </wp:inline>
        </w:drawing>
      </w:r>
    </w:p>
    <w:p w14:paraId="475663BC" w14:textId="77777777" w:rsidR="00FC47A0" w:rsidRDefault="00FC47A0" w:rsidP="00902D15">
      <w:pPr>
        <w:pStyle w:val="Heading4"/>
      </w:pPr>
      <w:r w:rsidRPr="00FC47A0">
        <w:lastRenderedPageBreak/>
        <w:t>2.5 Low level structural design composite diagram</w:t>
      </w:r>
    </w:p>
    <w:p w14:paraId="51BA56DF" w14:textId="77777777" w:rsidR="00FC47A0" w:rsidRDefault="00FC47A0" w:rsidP="00FC47A0"/>
    <w:p w14:paraId="583CFA5D" w14:textId="74A381F3" w:rsidR="00FC47A0" w:rsidRDefault="00FC47A0" w:rsidP="00FC47A0">
      <w:r>
        <w:rPr>
          <w:rFonts w:ascii="Times New Roman" w:hAnsi="Times New Roman"/>
          <w:noProof/>
          <w:lang w:val="en-IN" w:eastAsia="en-IN" w:bidi="ar-SA"/>
        </w:rPr>
        <w:drawing>
          <wp:inline distT="0" distB="0" distL="0" distR="0" wp14:anchorId="3FBD386B" wp14:editId="592A4580">
            <wp:extent cx="3695700" cy="2105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site.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2105025"/>
                    </a:xfrm>
                    <a:prstGeom prst="rect">
                      <a:avLst/>
                    </a:prstGeom>
                  </pic:spPr>
                </pic:pic>
              </a:graphicData>
            </a:graphic>
          </wp:inline>
        </w:drawing>
      </w:r>
    </w:p>
    <w:p w14:paraId="45B9172B" w14:textId="77777777" w:rsidR="00FC47A0" w:rsidRDefault="00FC47A0" w:rsidP="00FC47A0"/>
    <w:p w14:paraId="1717D783" w14:textId="4B15F3C5" w:rsidR="00FC47A0" w:rsidRDefault="00FC47A0" w:rsidP="00902D15">
      <w:pPr>
        <w:pStyle w:val="Heading4"/>
      </w:pPr>
      <w:r w:rsidRPr="00FC47A0">
        <w:t>2.6 Low level structural design component diagram</w:t>
      </w:r>
    </w:p>
    <w:p w14:paraId="48A31D24" w14:textId="77777777" w:rsidR="00FC47A0" w:rsidRDefault="00FC47A0" w:rsidP="00B94759"/>
    <w:p w14:paraId="34A1BFD3" w14:textId="3C48E203" w:rsidR="00FC47A0" w:rsidRDefault="00FC47A0" w:rsidP="00B94759">
      <w:r w:rsidRPr="00A96AD1">
        <w:rPr>
          <w:rFonts w:asciiTheme="minorHAnsi" w:hAnsiTheme="minorHAnsi" w:cstheme="minorHAnsi"/>
          <w:noProof/>
          <w:lang w:val="en-IN" w:eastAsia="en-IN" w:bidi="ar-SA"/>
        </w:rPr>
        <w:drawing>
          <wp:inline distT="0" distB="0" distL="0" distR="0" wp14:anchorId="53135731" wp14:editId="2804E54B">
            <wp:extent cx="448627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jpg"/>
                    <pic:cNvPicPr/>
                  </pic:nvPicPr>
                  <pic:blipFill>
                    <a:blip r:embed="rId20">
                      <a:extLst>
                        <a:ext uri="{28A0092B-C50C-407E-A947-70E740481C1C}">
                          <a14:useLocalDpi xmlns:a14="http://schemas.microsoft.com/office/drawing/2010/main" val="0"/>
                        </a:ext>
                      </a:extLst>
                    </a:blip>
                    <a:stretch>
                      <a:fillRect/>
                    </a:stretch>
                  </pic:blipFill>
                  <pic:spPr>
                    <a:xfrm>
                      <a:off x="0" y="0"/>
                      <a:ext cx="4486275" cy="1724025"/>
                    </a:xfrm>
                    <a:prstGeom prst="rect">
                      <a:avLst/>
                    </a:prstGeom>
                  </pic:spPr>
                </pic:pic>
              </a:graphicData>
            </a:graphic>
          </wp:inline>
        </w:drawing>
      </w:r>
    </w:p>
    <w:p w14:paraId="7A1E80E3" w14:textId="77777777" w:rsidR="00FC47A0" w:rsidRPr="00A96AD1" w:rsidRDefault="00FC47A0" w:rsidP="00902D15">
      <w:pPr>
        <w:pStyle w:val="Heading4"/>
      </w:pPr>
      <w:r w:rsidRPr="00A96AD1">
        <w:t>2.7 High level structural design component diagram</w:t>
      </w:r>
    </w:p>
    <w:p w14:paraId="7F4380D8" w14:textId="77777777" w:rsidR="00FC47A0" w:rsidRPr="00A96AD1" w:rsidRDefault="00FC47A0" w:rsidP="00FC47A0">
      <w:pPr>
        <w:jc w:val="both"/>
        <w:rPr>
          <w:rFonts w:asciiTheme="minorHAnsi" w:hAnsiTheme="minorHAnsi" w:cstheme="minorHAnsi"/>
        </w:rPr>
      </w:pPr>
    </w:p>
    <w:p w14:paraId="5BB2CC63" w14:textId="77777777" w:rsidR="00FC47A0" w:rsidRPr="00A96AD1" w:rsidRDefault="00FC47A0" w:rsidP="00FC47A0">
      <w:pPr>
        <w:jc w:val="both"/>
        <w:rPr>
          <w:rFonts w:asciiTheme="minorHAnsi" w:hAnsiTheme="minorHAnsi" w:cstheme="minorHAnsi"/>
        </w:rPr>
      </w:pPr>
      <w:r w:rsidRPr="00A96AD1">
        <w:rPr>
          <w:rFonts w:asciiTheme="minorHAnsi" w:hAnsiTheme="minorHAnsi" w:cstheme="minorHAnsi"/>
          <w:noProof/>
          <w:lang w:val="en-IN" w:eastAsia="en-IN" w:bidi="ar-SA"/>
        </w:rPr>
        <w:drawing>
          <wp:inline distT="0" distB="0" distL="0" distR="0" wp14:anchorId="54CD848D" wp14:editId="6B63010B">
            <wp:extent cx="4486275" cy="1724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 (1).jpg"/>
                    <pic:cNvPicPr/>
                  </pic:nvPicPr>
                  <pic:blipFill>
                    <a:blip r:embed="rId21">
                      <a:extLst>
                        <a:ext uri="{28A0092B-C50C-407E-A947-70E740481C1C}">
                          <a14:useLocalDpi xmlns:a14="http://schemas.microsoft.com/office/drawing/2010/main" val="0"/>
                        </a:ext>
                      </a:extLst>
                    </a:blip>
                    <a:stretch>
                      <a:fillRect/>
                    </a:stretch>
                  </pic:blipFill>
                  <pic:spPr>
                    <a:xfrm>
                      <a:off x="0" y="0"/>
                      <a:ext cx="4486275" cy="1724025"/>
                    </a:xfrm>
                    <a:prstGeom prst="rect">
                      <a:avLst/>
                    </a:prstGeom>
                  </pic:spPr>
                </pic:pic>
              </a:graphicData>
            </a:graphic>
          </wp:inline>
        </w:drawing>
      </w:r>
    </w:p>
    <w:p w14:paraId="7557DDC9" w14:textId="77777777" w:rsidR="00FC47A0" w:rsidRPr="00A96AD1" w:rsidRDefault="00FC47A0" w:rsidP="00FC47A0">
      <w:pPr>
        <w:jc w:val="both"/>
        <w:rPr>
          <w:rFonts w:asciiTheme="minorHAnsi" w:hAnsiTheme="minorHAnsi" w:cstheme="minorHAnsi"/>
          <w:u w:val="single"/>
        </w:rPr>
      </w:pPr>
    </w:p>
    <w:p w14:paraId="46E45078" w14:textId="77777777" w:rsidR="00FC47A0" w:rsidRPr="00A96AD1" w:rsidRDefault="00FC47A0" w:rsidP="00FC47A0">
      <w:pPr>
        <w:jc w:val="both"/>
        <w:rPr>
          <w:rFonts w:asciiTheme="minorHAnsi" w:hAnsiTheme="minorHAnsi" w:cstheme="minorHAnsi"/>
          <w:u w:val="single"/>
        </w:rPr>
      </w:pPr>
    </w:p>
    <w:p w14:paraId="3FEFED86" w14:textId="77777777" w:rsidR="00FC47A0" w:rsidRPr="00A96AD1" w:rsidRDefault="00FC47A0" w:rsidP="00FC47A0">
      <w:pPr>
        <w:jc w:val="both"/>
        <w:rPr>
          <w:rFonts w:asciiTheme="minorHAnsi" w:hAnsiTheme="minorHAnsi" w:cstheme="minorHAnsi"/>
          <w:u w:val="single"/>
        </w:rPr>
      </w:pPr>
    </w:p>
    <w:p w14:paraId="72781707" w14:textId="77777777" w:rsidR="00FC47A0" w:rsidRPr="00A96AD1" w:rsidRDefault="00FC47A0" w:rsidP="00FC47A0">
      <w:pPr>
        <w:jc w:val="both"/>
        <w:rPr>
          <w:rFonts w:asciiTheme="minorHAnsi" w:hAnsiTheme="minorHAnsi" w:cstheme="minorHAnsi"/>
          <w:u w:val="single"/>
        </w:rPr>
      </w:pPr>
    </w:p>
    <w:p w14:paraId="04185039" w14:textId="77777777" w:rsidR="00FC47A0" w:rsidRDefault="00FC47A0" w:rsidP="00902D15">
      <w:pPr>
        <w:pStyle w:val="Heading4"/>
      </w:pPr>
      <w:r w:rsidRPr="00A96AD1">
        <w:t>2.8 High level structural design composite diagram</w:t>
      </w:r>
    </w:p>
    <w:p w14:paraId="33CA44BE" w14:textId="77777777" w:rsidR="00FC47A0" w:rsidRPr="00A96AD1" w:rsidRDefault="00FC47A0" w:rsidP="00FC47A0"/>
    <w:p w14:paraId="71BC030A" w14:textId="77777777" w:rsidR="00FC47A0" w:rsidRDefault="00FC47A0" w:rsidP="00FC47A0">
      <w:r w:rsidRPr="003F58C5">
        <w:rPr>
          <w:rFonts w:ascii="Times New Roman" w:hAnsi="Times New Roman"/>
          <w:noProof/>
          <w:lang w:val="en-IN" w:eastAsia="en-IN" w:bidi="ar-SA"/>
        </w:rPr>
        <w:drawing>
          <wp:inline distT="0" distB="0" distL="0" distR="0" wp14:anchorId="502BEB72" wp14:editId="3FF45658">
            <wp:extent cx="4772025" cy="2390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1).jpg"/>
                    <pic:cNvPicPr/>
                  </pic:nvPicPr>
                  <pic:blipFill>
                    <a:blip r:embed="rId22">
                      <a:extLst>
                        <a:ext uri="{28A0092B-C50C-407E-A947-70E740481C1C}">
                          <a14:useLocalDpi xmlns:a14="http://schemas.microsoft.com/office/drawing/2010/main" val="0"/>
                        </a:ext>
                      </a:extLst>
                    </a:blip>
                    <a:stretch>
                      <a:fillRect/>
                    </a:stretch>
                  </pic:blipFill>
                  <pic:spPr>
                    <a:xfrm>
                      <a:off x="0" y="0"/>
                      <a:ext cx="4772025" cy="2390775"/>
                    </a:xfrm>
                    <a:prstGeom prst="rect">
                      <a:avLst/>
                    </a:prstGeom>
                  </pic:spPr>
                </pic:pic>
              </a:graphicData>
            </a:graphic>
          </wp:inline>
        </w:drawing>
      </w:r>
    </w:p>
    <w:p w14:paraId="1DCF4824" w14:textId="77777777" w:rsidR="006B4C0E" w:rsidRDefault="006B4C0E" w:rsidP="00FC47A0"/>
    <w:p w14:paraId="340F54C9" w14:textId="77777777" w:rsidR="006B4C0E" w:rsidRDefault="006B4C0E" w:rsidP="00FC47A0"/>
    <w:p w14:paraId="3A73FD84" w14:textId="40A41C6A" w:rsidR="00FC47A0" w:rsidRDefault="002331BC" w:rsidP="00902D15">
      <w:pPr>
        <w:pStyle w:val="Heading3"/>
      </w:pPr>
      <w:bookmarkStart w:id="14" w:name="_Toc51325258"/>
      <w:bookmarkStart w:id="15" w:name="_Toc51325565"/>
      <w:r>
        <w:t>3</w:t>
      </w:r>
      <w:r w:rsidR="00FC47A0">
        <w:t>. Test Plan</w:t>
      </w:r>
      <w:bookmarkEnd w:id="14"/>
      <w:bookmarkEnd w:id="15"/>
    </w:p>
    <w:p w14:paraId="0ED17CB5" w14:textId="77777777" w:rsidR="00FC47A0" w:rsidRDefault="00FC47A0" w:rsidP="00FC47A0"/>
    <w:p w14:paraId="15A9F7BC" w14:textId="610CC8DA" w:rsidR="00FC47A0" w:rsidRDefault="002331BC" w:rsidP="00902D15">
      <w:pPr>
        <w:pStyle w:val="Heading4"/>
      </w:pPr>
      <w:r>
        <w:t>3</w:t>
      </w:r>
      <w:r w:rsidR="00FC47A0">
        <w:t>.1 Requirement Based Test Plan</w:t>
      </w:r>
    </w:p>
    <w:p w14:paraId="3491A1D1" w14:textId="77777777" w:rsidR="00FC47A0" w:rsidRDefault="00FC47A0" w:rsidP="00FC47A0"/>
    <w:p w14:paraId="51F9A372" w14:textId="77777777" w:rsidR="00FC47A0" w:rsidRDefault="00FC47A0" w:rsidP="00FC47A0">
      <w:r>
        <w:t>•</w:t>
      </w:r>
      <w:r>
        <w:tab/>
        <w:t>Arduino recommended input voltage is from 7 to 12 volts but you can power it within the range of 6 to 20 volts which is the limit</w:t>
      </w:r>
    </w:p>
    <w:p w14:paraId="7100220E" w14:textId="77777777" w:rsidR="00FC47A0" w:rsidRDefault="00FC47A0" w:rsidP="00FC47A0">
      <w:r>
        <w:t>•</w:t>
      </w:r>
      <w:r>
        <w:tab/>
        <w:t>Positive wire of the battery to the Vin of the Arduino and the negative wire of the battery to the ground of the Arduino.</w:t>
      </w:r>
    </w:p>
    <w:p w14:paraId="2D276487" w14:textId="77777777" w:rsidR="00FC47A0" w:rsidRDefault="00FC47A0" w:rsidP="00FC47A0">
      <w:r>
        <w:t>•</w:t>
      </w:r>
      <w:r>
        <w:tab/>
        <w:t>Connect the positive wire of the servo to the 5V of Arduino and ground wire to the ground of the Arduino and then connect the signal wire of Servo to the digital pin 9 of Arduino.</w:t>
      </w:r>
    </w:p>
    <w:p w14:paraId="5B48692E" w14:textId="77777777" w:rsidR="00FC47A0" w:rsidRDefault="00FC47A0" w:rsidP="00FC47A0">
      <w:r>
        <w:t>•</w:t>
      </w:r>
      <w:r>
        <w:tab/>
        <w:t>Connect one end of the LDR to the one end of the 10k resistor and also connect this end to the Analog pin of the Arduino and connect the other end of that resistor to the ground and connect the other end of LDR to the 5V.</w:t>
      </w:r>
    </w:p>
    <w:p w14:paraId="03F7F743" w14:textId="36ACC0D9" w:rsidR="00FC47A0" w:rsidRDefault="00FC47A0" w:rsidP="00FC47A0">
      <w:r>
        <w:t>•</w:t>
      </w:r>
      <w:r>
        <w:tab/>
        <w:t xml:space="preserve">The voltage is 5v input to servo motor and </w:t>
      </w:r>
      <w:r w:rsidR="006B4C0E">
        <w:t>actuated based</w:t>
      </w:r>
      <w:r>
        <w:t xml:space="preserve"> on LDR resistances</w:t>
      </w:r>
    </w:p>
    <w:p w14:paraId="5AD567E1" w14:textId="77777777" w:rsidR="00FC47A0" w:rsidRDefault="00FC47A0" w:rsidP="00FC47A0">
      <w:r>
        <w:t>•</w:t>
      </w:r>
      <w:r>
        <w:tab/>
        <w:t>The error variable will be used to set the threshold value ,as the resistance differences is below the error value then do nothing.</w:t>
      </w:r>
    </w:p>
    <w:p w14:paraId="47FF18D3" w14:textId="77777777" w:rsidR="00FC47A0" w:rsidRDefault="00FC47A0" w:rsidP="00FC47A0">
      <w:r>
        <w:t>•</w:t>
      </w:r>
      <w:r>
        <w:tab/>
        <w:t>Setting initial inclination to 90 degree</w:t>
      </w:r>
    </w:p>
    <w:p w14:paraId="20683AAF" w14:textId="77777777" w:rsidR="00FC47A0" w:rsidRDefault="00FC47A0" w:rsidP="00FC47A0"/>
    <w:p w14:paraId="564F23E0" w14:textId="77777777" w:rsidR="00902D15" w:rsidRDefault="00902D15" w:rsidP="00FC47A0"/>
    <w:p w14:paraId="35202117" w14:textId="77777777" w:rsidR="00902D15" w:rsidRDefault="00902D15" w:rsidP="00FC47A0"/>
    <w:p w14:paraId="59A011DB" w14:textId="77777777" w:rsidR="00FC47A0" w:rsidRDefault="00FC47A0" w:rsidP="00FC47A0"/>
    <w:p w14:paraId="6CD9E6EE" w14:textId="77777777" w:rsidR="00FC47A0" w:rsidRDefault="00FC47A0" w:rsidP="00FC47A0"/>
    <w:p w14:paraId="7E7D39A2" w14:textId="194B29D2" w:rsidR="00FC47A0" w:rsidRDefault="002331BC" w:rsidP="00902D15">
      <w:pPr>
        <w:pStyle w:val="Heading4"/>
      </w:pPr>
      <w:r>
        <w:lastRenderedPageBreak/>
        <w:t>3</w:t>
      </w:r>
      <w:r w:rsidR="00FC47A0">
        <w:t>.2 Scenario Based Test Plan</w:t>
      </w:r>
    </w:p>
    <w:p w14:paraId="251901C0" w14:textId="77777777" w:rsidR="00FC47A0" w:rsidRDefault="00FC47A0" w:rsidP="00FC47A0">
      <w:r>
        <w:t>•</w:t>
      </w:r>
      <w:r>
        <w:tab/>
        <w:t>If the voltage applied to MCU is above 20V the MCU is damaged hence the rotation of the servo motor is affected</w:t>
      </w:r>
    </w:p>
    <w:p w14:paraId="4B64ED01" w14:textId="77777777" w:rsidR="00FC47A0" w:rsidRDefault="00FC47A0" w:rsidP="00FC47A0">
      <w:r>
        <w:t>•</w:t>
      </w:r>
      <w:r>
        <w:tab/>
        <w:t>If the LDR used is of small surface area then the variation in resistance is affected hence the rotation of panel is affected</w:t>
      </w:r>
    </w:p>
    <w:p w14:paraId="79E5196D" w14:textId="0D419135" w:rsidR="00FC47A0" w:rsidRDefault="00FC47A0" w:rsidP="00FC47A0">
      <w:r>
        <w:t>•</w:t>
      </w:r>
      <w:r>
        <w:tab/>
        <w:t>As the number of LDR used is increased .</w:t>
      </w:r>
      <w:r w:rsidR="006B4C0E">
        <w:t>i.e.</w:t>
      </w:r>
      <w:r>
        <w:t xml:space="preserve"> 4 LDR’s one in each edge. The Panel rotates 360 degrees.</w:t>
      </w:r>
    </w:p>
    <w:p w14:paraId="650D512C" w14:textId="77777777" w:rsidR="00FC47A0" w:rsidRDefault="00FC47A0" w:rsidP="00FC47A0"/>
    <w:p w14:paraId="05363A5C" w14:textId="77777777" w:rsidR="006B4C0E" w:rsidRDefault="006B4C0E" w:rsidP="00FC47A0"/>
    <w:p w14:paraId="0C697F04" w14:textId="77777777" w:rsidR="006B4C0E" w:rsidRDefault="006B4C0E" w:rsidP="00FC47A0"/>
    <w:p w14:paraId="4AEFF873" w14:textId="7A896DBB" w:rsidR="00FC47A0" w:rsidRDefault="002331BC" w:rsidP="00902D15">
      <w:pPr>
        <w:pStyle w:val="Heading4"/>
      </w:pPr>
      <w:r>
        <w:t>3</w:t>
      </w:r>
      <w:r w:rsidR="00FC47A0">
        <w:t>.3 Boundary Condition based test plan</w:t>
      </w:r>
    </w:p>
    <w:p w14:paraId="731B2A18" w14:textId="77777777" w:rsidR="00FC47A0" w:rsidRDefault="00FC47A0" w:rsidP="00FC47A0">
      <w:r>
        <w:t>•</w:t>
      </w:r>
      <w:r>
        <w:tab/>
        <w:t>As maximum limited voltage of 20V is applied on MCU the requirement of the circuitry is maintained without affecting the circuitry.</w:t>
      </w:r>
    </w:p>
    <w:p w14:paraId="742ABE25" w14:textId="77777777" w:rsidR="00FC47A0" w:rsidRDefault="00FC47A0" w:rsidP="00FC47A0">
      <w:r>
        <w:t>•</w:t>
      </w:r>
      <w:r>
        <w:tab/>
        <w:t>As the voltage is set to 5v boundary value 5v with will not affect the current scenario.</w:t>
      </w:r>
    </w:p>
    <w:p w14:paraId="276C5FD1" w14:textId="77777777" w:rsidR="006B4C0E" w:rsidRDefault="006B4C0E" w:rsidP="00FC47A0"/>
    <w:p w14:paraId="03A4AC4C" w14:textId="77777777" w:rsidR="006B4C0E" w:rsidRDefault="006B4C0E" w:rsidP="00FC47A0"/>
    <w:p w14:paraId="5F728B24" w14:textId="77777777" w:rsidR="006B4C0E" w:rsidRDefault="006B4C0E" w:rsidP="00FC47A0"/>
    <w:p w14:paraId="4850D25F" w14:textId="77777777" w:rsidR="006B4C0E" w:rsidRDefault="006B4C0E" w:rsidP="00FC47A0"/>
    <w:p w14:paraId="5FA36EBC" w14:textId="77777777" w:rsidR="006B4C0E" w:rsidRDefault="006B4C0E" w:rsidP="00FC47A0"/>
    <w:p w14:paraId="1BDC158A" w14:textId="77777777" w:rsidR="006B4C0E" w:rsidRDefault="006B4C0E" w:rsidP="00FC47A0"/>
    <w:p w14:paraId="6533108B" w14:textId="77777777" w:rsidR="006B4C0E" w:rsidRDefault="006B4C0E" w:rsidP="00FC47A0"/>
    <w:p w14:paraId="730E9449" w14:textId="77777777" w:rsidR="006B4C0E" w:rsidRDefault="006B4C0E" w:rsidP="00FC47A0"/>
    <w:p w14:paraId="115BB506" w14:textId="77777777" w:rsidR="006B4C0E" w:rsidRDefault="006B4C0E" w:rsidP="00FC47A0"/>
    <w:p w14:paraId="063C6E71" w14:textId="77777777" w:rsidR="006B4C0E" w:rsidRDefault="006B4C0E" w:rsidP="00FC47A0"/>
    <w:p w14:paraId="57658E8F" w14:textId="77777777" w:rsidR="006B4C0E" w:rsidRDefault="006B4C0E" w:rsidP="00FC47A0"/>
    <w:p w14:paraId="6E1AF5EA" w14:textId="77777777" w:rsidR="006B4C0E" w:rsidRDefault="006B4C0E" w:rsidP="00FC47A0"/>
    <w:p w14:paraId="1B58F66A" w14:textId="77777777" w:rsidR="006B4C0E" w:rsidRDefault="006B4C0E" w:rsidP="00FC47A0"/>
    <w:p w14:paraId="3EF20345" w14:textId="77777777" w:rsidR="006B4C0E" w:rsidRDefault="006B4C0E" w:rsidP="00FC47A0"/>
    <w:p w14:paraId="657441D6" w14:textId="77777777" w:rsidR="006B4C0E" w:rsidRDefault="006B4C0E" w:rsidP="00FC47A0"/>
    <w:p w14:paraId="380E8B6E" w14:textId="77777777" w:rsidR="006B4C0E" w:rsidRDefault="006B4C0E" w:rsidP="00FC47A0"/>
    <w:p w14:paraId="2107C8E3" w14:textId="77777777" w:rsidR="006B4C0E" w:rsidRDefault="006B4C0E" w:rsidP="00FC47A0"/>
    <w:p w14:paraId="42B282B5" w14:textId="77777777" w:rsidR="006B4C0E" w:rsidRDefault="006B4C0E" w:rsidP="00FC47A0"/>
    <w:p w14:paraId="554D3637" w14:textId="77777777" w:rsidR="006B4C0E" w:rsidRDefault="006B4C0E" w:rsidP="00FC47A0"/>
    <w:p w14:paraId="0E25BB5E" w14:textId="77777777" w:rsidR="006B4C0E" w:rsidRDefault="006B4C0E" w:rsidP="00FC47A0"/>
    <w:p w14:paraId="5891C164" w14:textId="77777777" w:rsidR="006B4C0E" w:rsidRDefault="006B4C0E" w:rsidP="00FC47A0"/>
    <w:p w14:paraId="6AB4F4AA" w14:textId="77777777" w:rsidR="006B4C0E" w:rsidRDefault="006B4C0E" w:rsidP="00FC47A0"/>
    <w:p w14:paraId="3B1B07B5" w14:textId="77777777" w:rsidR="006B4C0E" w:rsidRDefault="006B4C0E" w:rsidP="00FC47A0"/>
    <w:p w14:paraId="17037E74" w14:textId="77777777" w:rsidR="006B4C0E" w:rsidRDefault="006B4C0E" w:rsidP="00FC47A0"/>
    <w:p w14:paraId="7C16D77E" w14:textId="77777777" w:rsidR="006B4C0E" w:rsidRDefault="006B4C0E" w:rsidP="00FC47A0"/>
    <w:p w14:paraId="1355F530" w14:textId="77777777" w:rsidR="006B4C0E" w:rsidRDefault="006B4C0E" w:rsidP="00FC47A0"/>
    <w:p w14:paraId="63ABE204" w14:textId="77777777" w:rsidR="006B4C0E" w:rsidRDefault="006B4C0E" w:rsidP="00FC47A0"/>
    <w:p w14:paraId="540A9A67" w14:textId="77777777" w:rsidR="006B4C0E" w:rsidRDefault="006B4C0E" w:rsidP="00FC47A0"/>
    <w:p w14:paraId="35D25149" w14:textId="77777777" w:rsidR="006B4C0E" w:rsidRDefault="006B4C0E" w:rsidP="00FC47A0"/>
    <w:p w14:paraId="60853EA0" w14:textId="77777777" w:rsidR="006B4C0E" w:rsidRDefault="006B4C0E" w:rsidP="00FC47A0"/>
    <w:p w14:paraId="3AF2A1CC" w14:textId="77777777" w:rsidR="00FC47A0" w:rsidRPr="00B94759" w:rsidRDefault="00FC47A0" w:rsidP="002331BC">
      <w:pPr>
        <w:ind w:firstLine="0"/>
      </w:pPr>
    </w:p>
    <w:p w14:paraId="48DC9AB7" w14:textId="54F3F027" w:rsidR="00705561" w:rsidRDefault="00705561" w:rsidP="00705561">
      <w:pPr>
        <w:pStyle w:val="Heading2"/>
      </w:pPr>
      <w:bookmarkStart w:id="16" w:name="_Toc51325259"/>
      <w:bookmarkStart w:id="17" w:name="_Toc51325566"/>
      <w:r w:rsidRPr="006D034E">
        <w:rPr>
          <w:b/>
          <w:bCs/>
        </w:rPr>
        <w:t>Activity 2</w:t>
      </w:r>
      <w:r>
        <w:t xml:space="preserve"> –</w:t>
      </w:r>
      <w:r w:rsidR="00476B74">
        <w:t>CI Workflow for C Programming</w:t>
      </w:r>
      <w:bookmarkEnd w:id="16"/>
      <w:bookmarkEnd w:id="17"/>
      <w:r w:rsidR="00476B74">
        <w:t xml:space="preserve"> </w:t>
      </w:r>
    </w:p>
    <w:p w14:paraId="78C9EF91" w14:textId="71AFB027" w:rsidR="006B4C0E" w:rsidRDefault="006B4C0E" w:rsidP="002331BC">
      <w:pPr>
        <w:pStyle w:val="Heading3"/>
      </w:pPr>
      <w:bookmarkStart w:id="18" w:name="_Toc51325260"/>
      <w:bookmarkStart w:id="19" w:name="_Toc51325567"/>
      <w:r>
        <w:t xml:space="preserve">2.1 </w:t>
      </w:r>
      <w:r w:rsidRPr="00A96AD1">
        <w:t>CI /CD</w:t>
      </w:r>
      <w:bookmarkEnd w:id="18"/>
      <w:bookmarkEnd w:id="19"/>
    </w:p>
    <w:p w14:paraId="1C42252F" w14:textId="64B99318" w:rsidR="00AD133F" w:rsidRPr="00E82A67" w:rsidRDefault="002939E6" w:rsidP="00052080">
      <w:pPr>
        <w:rPr>
          <w:b/>
        </w:rPr>
      </w:pPr>
      <w:r w:rsidRPr="00E82A67">
        <w:rPr>
          <w:b/>
        </w:rPr>
        <w:t>Calculator</w:t>
      </w:r>
    </w:p>
    <w:p w14:paraId="30A8BD2A" w14:textId="2959515B" w:rsidR="002939E6" w:rsidRDefault="002939E6" w:rsidP="002939E6">
      <w:r>
        <w:t>Requirements</w:t>
      </w:r>
    </w:p>
    <w:p w14:paraId="0F18F9D7" w14:textId="2705730C" w:rsidR="002939E6" w:rsidRDefault="002939E6" w:rsidP="002939E6">
      <w:r>
        <w:t>High Level Requirements</w:t>
      </w:r>
    </w:p>
    <w:p w14:paraId="2E204A5E" w14:textId="5BD0D69F" w:rsidR="002939E6" w:rsidRDefault="002939E6" w:rsidP="002939E6">
      <w:pPr>
        <w:pStyle w:val="ListParagraph"/>
        <w:numPr>
          <w:ilvl w:val="0"/>
          <w:numId w:val="13"/>
        </w:numPr>
      </w:pPr>
      <w:r>
        <w:t>Calculation of many operation to be performed using keypad with many symbols</w:t>
      </w:r>
    </w:p>
    <w:p w14:paraId="7B9FAAC6" w14:textId="5B71625C" w:rsidR="002939E6" w:rsidRDefault="002939E6" w:rsidP="002939E6">
      <w:pPr>
        <w:pStyle w:val="ListParagraph"/>
        <w:numPr>
          <w:ilvl w:val="0"/>
          <w:numId w:val="13"/>
        </w:numPr>
      </w:pPr>
      <w:r>
        <w:t>Parameters can be put input with two parameters.</w:t>
      </w:r>
    </w:p>
    <w:p w14:paraId="66D2D3E2" w14:textId="13E1E095" w:rsidR="002939E6" w:rsidRDefault="002939E6" w:rsidP="002939E6">
      <w:pPr>
        <w:pStyle w:val="ListParagraph"/>
        <w:numPr>
          <w:ilvl w:val="0"/>
          <w:numId w:val="13"/>
        </w:numPr>
      </w:pPr>
      <w:r>
        <w:t>Finding the number odd or even, prime or not.</w:t>
      </w:r>
    </w:p>
    <w:p w14:paraId="27D74009" w14:textId="0E13C510" w:rsidR="002939E6" w:rsidRDefault="002939E6" w:rsidP="002939E6">
      <w:pPr>
        <w:pStyle w:val="ListParagraph"/>
        <w:numPr>
          <w:ilvl w:val="0"/>
          <w:numId w:val="13"/>
        </w:numPr>
      </w:pPr>
      <w:r>
        <w:t>To F</w:t>
      </w:r>
      <w:r w:rsidR="003B7A2D">
        <w:t>ind the math</w:t>
      </w:r>
      <w:r>
        <w:t xml:space="preserve"> operations</w:t>
      </w:r>
    </w:p>
    <w:p w14:paraId="6A79397A" w14:textId="36637FA0" w:rsidR="00250854" w:rsidRDefault="00250854" w:rsidP="002939E6">
      <w:pPr>
        <w:pStyle w:val="ListParagraph"/>
        <w:numPr>
          <w:ilvl w:val="0"/>
          <w:numId w:val="13"/>
        </w:numPr>
      </w:pPr>
      <w:r>
        <w:t>Conversion from one form to another</w:t>
      </w:r>
    </w:p>
    <w:p w14:paraId="6DF16B70" w14:textId="532940C7" w:rsidR="002939E6" w:rsidRDefault="002939E6" w:rsidP="002939E6">
      <w:r>
        <w:t>Low level Requirement</w:t>
      </w:r>
    </w:p>
    <w:p w14:paraId="2877F87B" w14:textId="43B3FCEA" w:rsidR="002939E6" w:rsidRDefault="002939E6" w:rsidP="002939E6">
      <w:pPr>
        <w:pStyle w:val="ListParagraph"/>
        <w:numPr>
          <w:ilvl w:val="0"/>
          <w:numId w:val="14"/>
        </w:numPr>
      </w:pPr>
      <w:r>
        <w:t>Find addition, subtraction, multiply, division of given two inputs</w:t>
      </w:r>
    </w:p>
    <w:p w14:paraId="48D81FCD" w14:textId="1D4F6FC0" w:rsidR="002939E6" w:rsidRDefault="002939E6" w:rsidP="002939E6">
      <w:pPr>
        <w:pStyle w:val="ListParagraph"/>
        <w:numPr>
          <w:ilvl w:val="0"/>
          <w:numId w:val="14"/>
        </w:numPr>
      </w:pPr>
      <w:r>
        <w:t>Parameter that the function take two or one based on function declaration.</w:t>
      </w:r>
    </w:p>
    <w:p w14:paraId="5D22DB99" w14:textId="3A94A76F" w:rsidR="002939E6" w:rsidRDefault="002939E6" w:rsidP="002939E6">
      <w:pPr>
        <w:pStyle w:val="ListParagraph"/>
        <w:numPr>
          <w:ilvl w:val="0"/>
          <w:numId w:val="14"/>
        </w:numPr>
      </w:pPr>
      <w:r>
        <w:t xml:space="preserve">The </w:t>
      </w:r>
      <w:r w:rsidR="001C5673">
        <w:t>inputted</w:t>
      </w:r>
      <w:r>
        <w:t xml:space="preserve"> two numbers are to be check even or odd ,prime or not</w:t>
      </w:r>
    </w:p>
    <w:p w14:paraId="386E2EFE" w14:textId="14D099B9" w:rsidR="001C5673" w:rsidRDefault="001C5673" w:rsidP="002939E6">
      <w:pPr>
        <w:pStyle w:val="ListParagraph"/>
        <w:numPr>
          <w:ilvl w:val="0"/>
          <w:numId w:val="14"/>
        </w:numPr>
      </w:pPr>
      <w:r>
        <w:t>F</w:t>
      </w:r>
      <w:r w:rsidR="003B7A2D">
        <w:t>inding rev</w:t>
      </w:r>
      <w:r w:rsidR="00E05EA0">
        <w:t xml:space="preserve">erse, palindrome and square </w:t>
      </w:r>
    </w:p>
    <w:p w14:paraId="2223E1D6" w14:textId="2D935AC7" w:rsidR="00250854" w:rsidRDefault="00250854" w:rsidP="002939E6">
      <w:pPr>
        <w:pStyle w:val="ListParagraph"/>
        <w:numPr>
          <w:ilvl w:val="0"/>
          <w:numId w:val="14"/>
        </w:numPr>
      </w:pPr>
      <w:r>
        <w:t>Converting kilometer to meter, kilometer to centimeter and kilometer to millimeter.</w:t>
      </w:r>
    </w:p>
    <w:p w14:paraId="0770140A" w14:textId="77777777" w:rsidR="00E05EA0" w:rsidRDefault="00E05EA0" w:rsidP="00E05EA0">
      <w:pPr>
        <w:pStyle w:val="ListParagraph"/>
        <w:ind w:left="1080" w:firstLine="0"/>
      </w:pPr>
    </w:p>
    <w:p w14:paraId="63489497" w14:textId="6E3F24B5" w:rsidR="00E05EA0" w:rsidRDefault="00E05EA0" w:rsidP="00E05EA0">
      <w:pPr>
        <w:ind w:firstLine="0"/>
      </w:pPr>
      <w:r>
        <w:t>UML diagram</w:t>
      </w:r>
    </w:p>
    <w:p w14:paraId="73CCD73F" w14:textId="77777777" w:rsidR="00E05EA0" w:rsidRDefault="00E05EA0" w:rsidP="00E05EA0">
      <w:pPr>
        <w:ind w:firstLine="0"/>
      </w:pPr>
    </w:p>
    <w:p w14:paraId="71BD86D7" w14:textId="642D9AE5" w:rsidR="00E05EA0" w:rsidRDefault="00E05EA0" w:rsidP="00E05EA0">
      <w:pPr>
        <w:ind w:firstLine="0"/>
      </w:pPr>
      <w:r>
        <w:rPr>
          <w:noProof/>
          <w:lang w:val="en-IN" w:eastAsia="en-IN" w:bidi="ar-SA"/>
        </w:rPr>
        <w:drawing>
          <wp:inline distT="0" distB="0" distL="0" distR="0" wp14:anchorId="449C39BA" wp14:editId="0DFE6747">
            <wp:extent cx="5323771" cy="262025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d (1).jpg"/>
                    <pic:cNvPicPr/>
                  </pic:nvPicPr>
                  <pic:blipFill>
                    <a:blip r:embed="rId23">
                      <a:extLst>
                        <a:ext uri="{28A0092B-C50C-407E-A947-70E740481C1C}">
                          <a14:useLocalDpi xmlns:a14="http://schemas.microsoft.com/office/drawing/2010/main" val="0"/>
                        </a:ext>
                      </a:extLst>
                    </a:blip>
                    <a:stretch>
                      <a:fillRect/>
                    </a:stretch>
                  </pic:blipFill>
                  <pic:spPr>
                    <a:xfrm>
                      <a:off x="0" y="0"/>
                      <a:ext cx="5347618" cy="2631992"/>
                    </a:xfrm>
                    <a:prstGeom prst="rect">
                      <a:avLst/>
                    </a:prstGeom>
                  </pic:spPr>
                </pic:pic>
              </a:graphicData>
            </a:graphic>
          </wp:inline>
        </w:drawing>
      </w:r>
    </w:p>
    <w:p w14:paraId="19D3D27F" w14:textId="77777777" w:rsidR="00E05EA0" w:rsidRDefault="00E05EA0" w:rsidP="00E05EA0">
      <w:pPr>
        <w:ind w:firstLine="0"/>
      </w:pPr>
    </w:p>
    <w:p w14:paraId="3562E4E3" w14:textId="77777777" w:rsidR="00250854" w:rsidRDefault="00250854" w:rsidP="00250854">
      <w:pPr>
        <w:ind w:left="720" w:firstLine="0"/>
      </w:pPr>
    </w:p>
    <w:p w14:paraId="146A7E88" w14:textId="77777777" w:rsidR="00E05EA0" w:rsidRDefault="00E05EA0" w:rsidP="00250854">
      <w:pPr>
        <w:ind w:left="720" w:firstLine="0"/>
      </w:pPr>
    </w:p>
    <w:p w14:paraId="5484D796" w14:textId="77777777" w:rsidR="00E05EA0" w:rsidRDefault="00E05EA0" w:rsidP="00250854">
      <w:pPr>
        <w:ind w:left="720" w:firstLine="0"/>
      </w:pPr>
    </w:p>
    <w:p w14:paraId="074F6778" w14:textId="77777777" w:rsidR="00E05EA0" w:rsidRDefault="00E05EA0" w:rsidP="00250854">
      <w:pPr>
        <w:ind w:left="720" w:firstLine="0"/>
      </w:pPr>
    </w:p>
    <w:p w14:paraId="0C410F22" w14:textId="77777777" w:rsidR="00E05EA0" w:rsidRDefault="00E05EA0" w:rsidP="00250854">
      <w:pPr>
        <w:ind w:left="720" w:firstLine="0"/>
      </w:pPr>
    </w:p>
    <w:p w14:paraId="36EE4918" w14:textId="77777777" w:rsidR="00E05EA0" w:rsidRDefault="00E05EA0" w:rsidP="00250854">
      <w:pPr>
        <w:ind w:left="720" w:firstLine="0"/>
      </w:pPr>
    </w:p>
    <w:p w14:paraId="6E76EAF8" w14:textId="77777777" w:rsidR="00E05EA0" w:rsidRDefault="00E05EA0" w:rsidP="00250854">
      <w:pPr>
        <w:ind w:left="720" w:firstLine="0"/>
      </w:pPr>
    </w:p>
    <w:p w14:paraId="681C9A03" w14:textId="2C4D4A3F" w:rsidR="00250854" w:rsidRDefault="00250854" w:rsidP="008B58FC">
      <w:bookmarkStart w:id="20" w:name="_GoBack"/>
      <w:bookmarkEnd w:id="20"/>
      <w:r>
        <w:lastRenderedPageBreak/>
        <w:t>Test Plans</w:t>
      </w:r>
    </w:p>
    <w:p w14:paraId="25E10259" w14:textId="77777777" w:rsidR="00250854" w:rsidRDefault="00250854" w:rsidP="00250854">
      <w:pPr>
        <w:pStyle w:val="ListParagraph"/>
        <w:ind w:left="1080" w:firstLine="0"/>
      </w:pPr>
    </w:p>
    <w:tbl>
      <w:tblPr>
        <w:tblStyle w:val="TableGrid"/>
        <w:tblW w:w="0" w:type="auto"/>
        <w:tblInd w:w="1080" w:type="dxa"/>
        <w:tblLook w:val="04A0" w:firstRow="1" w:lastRow="0" w:firstColumn="1" w:lastColumn="0" w:noHBand="0" w:noVBand="1"/>
      </w:tblPr>
      <w:tblGrid>
        <w:gridCol w:w="4520"/>
        <w:gridCol w:w="4560"/>
      </w:tblGrid>
      <w:tr w:rsidR="00250854" w14:paraId="3D78299C" w14:textId="77777777" w:rsidTr="003B7A2D">
        <w:tc>
          <w:tcPr>
            <w:tcW w:w="4520" w:type="dxa"/>
          </w:tcPr>
          <w:p w14:paraId="0C4D4E16" w14:textId="13641A62" w:rsidR="00250854" w:rsidRDefault="00250854" w:rsidP="00250854">
            <w:pPr>
              <w:pStyle w:val="ListParagraph"/>
              <w:ind w:left="0" w:firstLine="0"/>
            </w:pPr>
            <w:r>
              <w:t>ID</w:t>
            </w:r>
          </w:p>
        </w:tc>
        <w:tc>
          <w:tcPr>
            <w:tcW w:w="4560" w:type="dxa"/>
          </w:tcPr>
          <w:p w14:paraId="0CB9582B" w14:textId="77883477" w:rsidR="00250854" w:rsidRDefault="00250854" w:rsidP="00250854">
            <w:pPr>
              <w:pStyle w:val="ListParagraph"/>
              <w:ind w:left="0" w:firstLine="0"/>
            </w:pPr>
            <w:r>
              <w:t>Description</w:t>
            </w:r>
          </w:p>
        </w:tc>
      </w:tr>
      <w:tr w:rsidR="00250854" w14:paraId="2EA4A6F4" w14:textId="77777777" w:rsidTr="003B7A2D">
        <w:tc>
          <w:tcPr>
            <w:tcW w:w="4520" w:type="dxa"/>
          </w:tcPr>
          <w:p w14:paraId="45E12428" w14:textId="6202097D" w:rsidR="00250854" w:rsidRDefault="00250854" w:rsidP="00250854">
            <w:pPr>
              <w:pStyle w:val="ListParagraph"/>
              <w:ind w:left="0" w:firstLine="0"/>
            </w:pPr>
            <w:r>
              <w:t>H01_L01</w:t>
            </w:r>
          </w:p>
        </w:tc>
        <w:tc>
          <w:tcPr>
            <w:tcW w:w="4560" w:type="dxa"/>
          </w:tcPr>
          <w:p w14:paraId="6934EE3E" w14:textId="08E03FE6" w:rsidR="00250854" w:rsidRDefault="00250854" w:rsidP="00250854">
            <w:pPr>
              <w:pStyle w:val="ListParagraph"/>
              <w:ind w:left="0" w:firstLine="0"/>
            </w:pPr>
            <w:r>
              <w:t>Calculation of operations done using keypad and perform addition, subtraction, multiply, division of given two inputs</w:t>
            </w:r>
          </w:p>
        </w:tc>
      </w:tr>
      <w:tr w:rsidR="00250854" w14:paraId="18B8898F" w14:textId="77777777" w:rsidTr="003B7A2D">
        <w:tc>
          <w:tcPr>
            <w:tcW w:w="4520" w:type="dxa"/>
          </w:tcPr>
          <w:p w14:paraId="7DA59DBA" w14:textId="79D45807" w:rsidR="00250854" w:rsidRDefault="00250854" w:rsidP="00250854">
            <w:pPr>
              <w:pStyle w:val="ListParagraph"/>
              <w:ind w:left="0" w:firstLine="0"/>
            </w:pPr>
            <w:r>
              <w:t>H02_L02</w:t>
            </w:r>
          </w:p>
        </w:tc>
        <w:tc>
          <w:tcPr>
            <w:tcW w:w="4560" w:type="dxa"/>
          </w:tcPr>
          <w:p w14:paraId="55A0E686" w14:textId="0DA5D8B5" w:rsidR="00250854" w:rsidRDefault="00250854" w:rsidP="003B7A2D">
            <w:pPr>
              <w:ind w:firstLine="0"/>
            </w:pPr>
            <w:r>
              <w:t xml:space="preserve">Parameters can be put input with two parameters and Parameter </w:t>
            </w:r>
            <w:r w:rsidR="003B7A2D">
              <w:t>that</w:t>
            </w:r>
            <w:r>
              <w:t xml:space="preserve"> function take two or one based on function declaration.</w:t>
            </w:r>
          </w:p>
        </w:tc>
      </w:tr>
      <w:tr w:rsidR="00250854" w14:paraId="0E8D158F" w14:textId="77777777" w:rsidTr="003B7A2D">
        <w:tc>
          <w:tcPr>
            <w:tcW w:w="4520" w:type="dxa"/>
          </w:tcPr>
          <w:p w14:paraId="7A81F57B" w14:textId="45D67C17" w:rsidR="00250854" w:rsidRDefault="003B7A2D" w:rsidP="00250854">
            <w:pPr>
              <w:pStyle w:val="ListParagraph"/>
              <w:ind w:left="0" w:firstLine="0"/>
            </w:pPr>
            <w:r>
              <w:t>H03_L03</w:t>
            </w:r>
          </w:p>
        </w:tc>
        <w:tc>
          <w:tcPr>
            <w:tcW w:w="4560" w:type="dxa"/>
          </w:tcPr>
          <w:p w14:paraId="0C3E7EBB" w14:textId="1C5CF38C" w:rsidR="003B7A2D" w:rsidRDefault="003B7A2D" w:rsidP="003B7A2D">
            <w:pPr>
              <w:ind w:firstLine="0"/>
            </w:pPr>
            <w:r>
              <w:t>Finding the number odd or even, prime or not by input variables</w:t>
            </w:r>
          </w:p>
          <w:p w14:paraId="66B37B46" w14:textId="77777777" w:rsidR="00250854" w:rsidRDefault="00250854" w:rsidP="00250854">
            <w:pPr>
              <w:pStyle w:val="ListParagraph"/>
              <w:ind w:left="0" w:firstLine="0"/>
            </w:pPr>
          </w:p>
        </w:tc>
      </w:tr>
      <w:tr w:rsidR="00250854" w14:paraId="53832C50" w14:textId="77777777" w:rsidTr="003B7A2D">
        <w:tc>
          <w:tcPr>
            <w:tcW w:w="4520" w:type="dxa"/>
          </w:tcPr>
          <w:p w14:paraId="5580BC5B" w14:textId="41D262E2" w:rsidR="00250854" w:rsidRDefault="003B7A2D" w:rsidP="00250854">
            <w:pPr>
              <w:pStyle w:val="ListParagraph"/>
              <w:ind w:left="0" w:firstLine="0"/>
            </w:pPr>
            <w:r>
              <w:t>H04_L04</w:t>
            </w:r>
          </w:p>
        </w:tc>
        <w:tc>
          <w:tcPr>
            <w:tcW w:w="4560" w:type="dxa"/>
          </w:tcPr>
          <w:p w14:paraId="26A30BE2" w14:textId="7930E185" w:rsidR="003B7A2D" w:rsidRDefault="003B7A2D" w:rsidP="003B7A2D">
            <w:pPr>
              <w:ind w:firstLine="0"/>
            </w:pPr>
            <w:r>
              <w:t>Finding math operations like rev</w:t>
            </w:r>
            <w:r w:rsidR="00E05EA0">
              <w:t>erse, palindrome and square of a number</w:t>
            </w:r>
          </w:p>
          <w:p w14:paraId="46C6CBBF" w14:textId="6EB521D1" w:rsidR="00250854" w:rsidRDefault="00250854" w:rsidP="00250854">
            <w:pPr>
              <w:pStyle w:val="ListParagraph"/>
              <w:ind w:left="0" w:firstLine="0"/>
            </w:pPr>
          </w:p>
        </w:tc>
      </w:tr>
      <w:tr w:rsidR="00250854" w14:paraId="7F12D47D" w14:textId="77777777" w:rsidTr="003B7A2D">
        <w:tc>
          <w:tcPr>
            <w:tcW w:w="4520" w:type="dxa"/>
          </w:tcPr>
          <w:p w14:paraId="6A47CF4D" w14:textId="431F6E66" w:rsidR="00250854" w:rsidRDefault="003B7A2D" w:rsidP="00250854">
            <w:pPr>
              <w:pStyle w:val="ListParagraph"/>
              <w:ind w:left="0" w:firstLine="0"/>
            </w:pPr>
            <w:r>
              <w:t>H05_L05</w:t>
            </w:r>
          </w:p>
        </w:tc>
        <w:tc>
          <w:tcPr>
            <w:tcW w:w="4560" w:type="dxa"/>
          </w:tcPr>
          <w:p w14:paraId="493A48DC" w14:textId="77777777" w:rsidR="003B7A2D" w:rsidRDefault="003B7A2D" w:rsidP="003B7A2D">
            <w:pPr>
              <w:ind w:firstLine="0"/>
            </w:pPr>
            <w:r>
              <w:t>Conversion from one form to another .i.e. Converting kilometer to meter, kilometer to centimeter and kilometer to millimeter.</w:t>
            </w:r>
          </w:p>
          <w:p w14:paraId="1D95C100" w14:textId="793033A5" w:rsidR="003B7A2D" w:rsidRDefault="003B7A2D" w:rsidP="003B7A2D">
            <w:pPr>
              <w:ind w:firstLine="0"/>
            </w:pPr>
          </w:p>
          <w:p w14:paraId="5FE8BFCC" w14:textId="77777777" w:rsidR="00250854" w:rsidRDefault="00250854" w:rsidP="00250854">
            <w:pPr>
              <w:pStyle w:val="ListParagraph"/>
              <w:ind w:left="0" w:firstLine="0"/>
            </w:pPr>
          </w:p>
        </w:tc>
      </w:tr>
    </w:tbl>
    <w:p w14:paraId="303E5695" w14:textId="0EF1AA3D" w:rsidR="00250854" w:rsidRDefault="00250854" w:rsidP="00250854">
      <w:pPr>
        <w:pStyle w:val="ListParagraph"/>
        <w:ind w:left="1080" w:firstLine="0"/>
      </w:pPr>
    </w:p>
    <w:p w14:paraId="054CD382" w14:textId="77777777" w:rsidR="00310C67" w:rsidRDefault="00310C67" w:rsidP="00250854">
      <w:pPr>
        <w:ind w:left="720" w:firstLine="0"/>
      </w:pPr>
    </w:p>
    <w:p w14:paraId="42C5A2C8" w14:textId="747E0737" w:rsidR="002939E6" w:rsidRDefault="00E05EA0" w:rsidP="00E05EA0">
      <w:pPr>
        <w:ind w:firstLine="0"/>
      </w:pPr>
      <w:r>
        <w:t xml:space="preserve">Test Cases </w:t>
      </w:r>
    </w:p>
    <w:p w14:paraId="3302B6D6" w14:textId="77777777" w:rsidR="002939E6" w:rsidRDefault="002939E6" w:rsidP="002939E6"/>
    <w:tbl>
      <w:tblPr>
        <w:tblStyle w:val="TableGrid"/>
        <w:tblW w:w="0" w:type="auto"/>
        <w:tblLayout w:type="fixed"/>
        <w:tblLook w:val="04A0" w:firstRow="1" w:lastRow="0" w:firstColumn="1" w:lastColumn="0" w:noHBand="0" w:noVBand="1"/>
      </w:tblPr>
      <w:tblGrid>
        <w:gridCol w:w="1129"/>
        <w:gridCol w:w="1276"/>
        <w:gridCol w:w="1559"/>
        <w:gridCol w:w="1560"/>
        <w:gridCol w:w="1559"/>
        <w:gridCol w:w="1417"/>
      </w:tblGrid>
      <w:tr w:rsidR="003B7A2D" w14:paraId="11C47F23" w14:textId="77777777" w:rsidTr="008C7603">
        <w:tc>
          <w:tcPr>
            <w:tcW w:w="1129" w:type="dxa"/>
          </w:tcPr>
          <w:p w14:paraId="2440A3CF" w14:textId="77777777" w:rsidR="003B7A2D" w:rsidRDefault="003B7A2D" w:rsidP="002C33F6">
            <w:r>
              <w:t>ID</w:t>
            </w:r>
          </w:p>
        </w:tc>
        <w:tc>
          <w:tcPr>
            <w:tcW w:w="1276" w:type="dxa"/>
          </w:tcPr>
          <w:p w14:paraId="5ED8EF26" w14:textId="77777777" w:rsidR="003B7A2D" w:rsidRDefault="003B7A2D" w:rsidP="003B7A2D">
            <w:pPr>
              <w:ind w:firstLine="0"/>
            </w:pPr>
            <w:r>
              <w:t>Description</w:t>
            </w:r>
          </w:p>
        </w:tc>
        <w:tc>
          <w:tcPr>
            <w:tcW w:w="1559" w:type="dxa"/>
          </w:tcPr>
          <w:p w14:paraId="435B726D" w14:textId="77777777" w:rsidR="003B7A2D" w:rsidRDefault="003B7A2D" w:rsidP="003B7A2D">
            <w:pPr>
              <w:ind w:firstLine="0"/>
            </w:pPr>
            <w:r>
              <w:t>precondition</w:t>
            </w:r>
          </w:p>
        </w:tc>
        <w:tc>
          <w:tcPr>
            <w:tcW w:w="1560" w:type="dxa"/>
          </w:tcPr>
          <w:p w14:paraId="26418F79" w14:textId="77777777" w:rsidR="003B7A2D" w:rsidRDefault="003B7A2D" w:rsidP="003B7A2D">
            <w:pPr>
              <w:ind w:firstLine="0"/>
            </w:pPr>
            <w:r>
              <w:t>Expected input</w:t>
            </w:r>
          </w:p>
        </w:tc>
        <w:tc>
          <w:tcPr>
            <w:tcW w:w="1559" w:type="dxa"/>
          </w:tcPr>
          <w:p w14:paraId="3C29E08F" w14:textId="77777777" w:rsidR="003B7A2D" w:rsidRDefault="003B7A2D" w:rsidP="003B7A2D">
            <w:pPr>
              <w:ind w:firstLine="0"/>
            </w:pPr>
            <w:r>
              <w:t>Expected</w:t>
            </w:r>
          </w:p>
          <w:p w14:paraId="2D98B25B" w14:textId="77777777" w:rsidR="003B7A2D" w:rsidRDefault="003B7A2D" w:rsidP="002C33F6">
            <w:r>
              <w:t>output</w:t>
            </w:r>
          </w:p>
        </w:tc>
        <w:tc>
          <w:tcPr>
            <w:tcW w:w="1417" w:type="dxa"/>
          </w:tcPr>
          <w:p w14:paraId="55FF0FD2" w14:textId="77777777" w:rsidR="003B7A2D" w:rsidRDefault="003B7A2D" w:rsidP="003B7A2D">
            <w:pPr>
              <w:ind w:firstLine="0"/>
            </w:pPr>
            <w:r>
              <w:t>Actual</w:t>
            </w:r>
          </w:p>
          <w:p w14:paraId="350EBF0F" w14:textId="77777777" w:rsidR="003B7A2D" w:rsidRDefault="003B7A2D" w:rsidP="002C33F6">
            <w:r>
              <w:t>output</w:t>
            </w:r>
          </w:p>
        </w:tc>
      </w:tr>
      <w:tr w:rsidR="003B7A2D" w14:paraId="14BCE08F" w14:textId="77777777" w:rsidTr="008C7603">
        <w:tc>
          <w:tcPr>
            <w:tcW w:w="1129" w:type="dxa"/>
          </w:tcPr>
          <w:p w14:paraId="3A4E2FA4" w14:textId="7A20FE7C" w:rsidR="003B7A2D" w:rsidRDefault="003B7A2D" w:rsidP="002C33F6">
            <w:pPr>
              <w:ind w:firstLine="0"/>
            </w:pPr>
            <w:r>
              <w:t>add</w:t>
            </w:r>
          </w:p>
        </w:tc>
        <w:tc>
          <w:tcPr>
            <w:tcW w:w="1276" w:type="dxa"/>
          </w:tcPr>
          <w:p w14:paraId="64867CD2" w14:textId="6ACC6550" w:rsidR="003B7A2D" w:rsidRDefault="003B7A2D" w:rsidP="003B7A2D">
            <w:pPr>
              <w:ind w:firstLine="0"/>
            </w:pPr>
            <w:r>
              <w:t>Finding addition of two numbers</w:t>
            </w:r>
          </w:p>
        </w:tc>
        <w:tc>
          <w:tcPr>
            <w:tcW w:w="1559" w:type="dxa"/>
          </w:tcPr>
          <w:p w14:paraId="166F60C1" w14:textId="7BBF0F8F" w:rsidR="003B7A2D" w:rsidRDefault="003B7A2D" w:rsidP="002C33F6">
            <w:r>
              <w:t>User as to input the value</w:t>
            </w:r>
          </w:p>
        </w:tc>
        <w:tc>
          <w:tcPr>
            <w:tcW w:w="1560" w:type="dxa"/>
          </w:tcPr>
          <w:p w14:paraId="2FAA204F" w14:textId="77777777" w:rsidR="003B7A2D" w:rsidRDefault="003B7A2D" w:rsidP="002C33F6">
            <w:r>
              <w:t>A=10</w:t>
            </w:r>
          </w:p>
          <w:p w14:paraId="49DF8522" w14:textId="3B7DF995" w:rsidR="003B7A2D" w:rsidRDefault="003B7A2D" w:rsidP="002C33F6">
            <w:r>
              <w:t>B=20</w:t>
            </w:r>
          </w:p>
        </w:tc>
        <w:tc>
          <w:tcPr>
            <w:tcW w:w="1559" w:type="dxa"/>
          </w:tcPr>
          <w:p w14:paraId="1F034BF6" w14:textId="2DEECF8F" w:rsidR="003B7A2D" w:rsidRDefault="003B7A2D" w:rsidP="002C33F6">
            <w:r>
              <w:t>30</w:t>
            </w:r>
          </w:p>
        </w:tc>
        <w:tc>
          <w:tcPr>
            <w:tcW w:w="1417" w:type="dxa"/>
          </w:tcPr>
          <w:p w14:paraId="5C85D157" w14:textId="68153C5B" w:rsidR="003B7A2D" w:rsidRDefault="002C33F6" w:rsidP="003B7A2D">
            <w:pPr>
              <w:ind w:firstLine="0"/>
            </w:pPr>
            <w:r>
              <w:t xml:space="preserve">       30</w:t>
            </w:r>
          </w:p>
        </w:tc>
      </w:tr>
      <w:tr w:rsidR="003B7A2D" w14:paraId="04510AA8" w14:textId="77777777" w:rsidTr="008C7603">
        <w:tc>
          <w:tcPr>
            <w:tcW w:w="1129" w:type="dxa"/>
          </w:tcPr>
          <w:p w14:paraId="2CFF7B48" w14:textId="52AB697C" w:rsidR="003B7A2D" w:rsidRDefault="002C33F6" w:rsidP="002C33F6">
            <w:pPr>
              <w:ind w:firstLine="0"/>
            </w:pPr>
            <w:r>
              <w:t>subtract</w:t>
            </w:r>
          </w:p>
        </w:tc>
        <w:tc>
          <w:tcPr>
            <w:tcW w:w="1276" w:type="dxa"/>
          </w:tcPr>
          <w:p w14:paraId="60294EDF" w14:textId="0DCC5E9B" w:rsidR="003B7A2D" w:rsidRDefault="002C33F6" w:rsidP="002C33F6">
            <w:pPr>
              <w:ind w:firstLine="0"/>
            </w:pPr>
            <w:r>
              <w:t>Finding subtraction of two numbers</w:t>
            </w:r>
          </w:p>
        </w:tc>
        <w:tc>
          <w:tcPr>
            <w:tcW w:w="1559" w:type="dxa"/>
          </w:tcPr>
          <w:p w14:paraId="2BC3B96C" w14:textId="1AA8416D" w:rsidR="003B7A2D" w:rsidRDefault="002C33F6" w:rsidP="002C33F6">
            <w:r>
              <w:t>User as to input the value</w:t>
            </w:r>
          </w:p>
        </w:tc>
        <w:tc>
          <w:tcPr>
            <w:tcW w:w="1560" w:type="dxa"/>
          </w:tcPr>
          <w:p w14:paraId="7023BA10" w14:textId="07547B09" w:rsidR="002C33F6" w:rsidRDefault="002C33F6" w:rsidP="002C33F6">
            <w:r>
              <w:t>A=0</w:t>
            </w:r>
          </w:p>
          <w:p w14:paraId="0EAD3A1B" w14:textId="293E46D4" w:rsidR="003B7A2D" w:rsidRDefault="002C33F6" w:rsidP="002C33F6">
            <w:r>
              <w:t>B=3</w:t>
            </w:r>
          </w:p>
        </w:tc>
        <w:tc>
          <w:tcPr>
            <w:tcW w:w="1559" w:type="dxa"/>
          </w:tcPr>
          <w:p w14:paraId="269AD76E" w14:textId="55300429" w:rsidR="003B7A2D" w:rsidRDefault="002C33F6" w:rsidP="002C33F6">
            <w:r>
              <w:t>-3</w:t>
            </w:r>
          </w:p>
        </w:tc>
        <w:tc>
          <w:tcPr>
            <w:tcW w:w="1417" w:type="dxa"/>
          </w:tcPr>
          <w:p w14:paraId="56EAAF39" w14:textId="18895882" w:rsidR="003B7A2D" w:rsidRDefault="002C33F6" w:rsidP="002C33F6">
            <w:r>
              <w:t>-3</w:t>
            </w:r>
          </w:p>
        </w:tc>
      </w:tr>
      <w:tr w:rsidR="003B7A2D" w14:paraId="2795EF49" w14:textId="77777777" w:rsidTr="008C7603">
        <w:tc>
          <w:tcPr>
            <w:tcW w:w="1129" w:type="dxa"/>
          </w:tcPr>
          <w:p w14:paraId="3412868E" w14:textId="283E754B" w:rsidR="003B7A2D" w:rsidRDefault="002C33F6" w:rsidP="002C33F6">
            <w:pPr>
              <w:ind w:firstLine="0"/>
            </w:pPr>
            <w:r>
              <w:t>multiply</w:t>
            </w:r>
          </w:p>
        </w:tc>
        <w:tc>
          <w:tcPr>
            <w:tcW w:w="1276" w:type="dxa"/>
          </w:tcPr>
          <w:p w14:paraId="45C0BFEA" w14:textId="134D7EF8" w:rsidR="003B7A2D" w:rsidRDefault="002C33F6" w:rsidP="002C33F6">
            <w:r>
              <w:t>Finding multiplication of two numbers</w:t>
            </w:r>
          </w:p>
        </w:tc>
        <w:tc>
          <w:tcPr>
            <w:tcW w:w="1559" w:type="dxa"/>
          </w:tcPr>
          <w:p w14:paraId="0E8F550B" w14:textId="50FB8057" w:rsidR="003B7A2D" w:rsidRDefault="002C33F6" w:rsidP="002C33F6">
            <w:r>
              <w:t>User as to input the value</w:t>
            </w:r>
          </w:p>
        </w:tc>
        <w:tc>
          <w:tcPr>
            <w:tcW w:w="1560" w:type="dxa"/>
          </w:tcPr>
          <w:p w14:paraId="7C0B4399" w14:textId="1F0CB4E1" w:rsidR="002C33F6" w:rsidRDefault="002C33F6" w:rsidP="002C33F6">
            <w:r>
              <w:t>A=1</w:t>
            </w:r>
          </w:p>
          <w:p w14:paraId="2BBE4317" w14:textId="70FB513F" w:rsidR="003B7A2D" w:rsidRDefault="002C33F6" w:rsidP="002C33F6">
            <w:r>
              <w:t>B=0</w:t>
            </w:r>
          </w:p>
        </w:tc>
        <w:tc>
          <w:tcPr>
            <w:tcW w:w="1559" w:type="dxa"/>
          </w:tcPr>
          <w:p w14:paraId="3D2096C2" w14:textId="75D7ED34" w:rsidR="003B7A2D" w:rsidRDefault="002C33F6" w:rsidP="002C33F6">
            <w:r>
              <w:t>0</w:t>
            </w:r>
          </w:p>
        </w:tc>
        <w:tc>
          <w:tcPr>
            <w:tcW w:w="1417" w:type="dxa"/>
          </w:tcPr>
          <w:p w14:paraId="26445C4E" w14:textId="49D24F05" w:rsidR="003B7A2D" w:rsidRDefault="002C33F6" w:rsidP="002C33F6">
            <w:r>
              <w:t>0</w:t>
            </w:r>
          </w:p>
        </w:tc>
      </w:tr>
      <w:tr w:rsidR="002C33F6" w14:paraId="44FF9779" w14:textId="77777777" w:rsidTr="008C7603">
        <w:tc>
          <w:tcPr>
            <w:tcW w:w="1129" w:type="dxa"/>
          </w:tcPr>
          <w:p w14:paraId="4AAAFEA0" w14:textId="2718F473" w:rsidR="002C33F6" w:rsidRDefault="002C33F6" w:rsidP="002C33F6">
            <w:pPr>
              <w:ind w:firstLine="0"/>
            </w:pPr>
            <w:r>
              <w:t>divide</w:t>
            </w:r>
          </w:p>
        </w:tc>
        <w:tc>
          <w:tcPr>
            <w:tcW w:w="1276" w:type="dxa"/>
          </w:tcPr>
          <w:p w14:paraId="1CF70A02" w14:textId="4813E0D1" w:rsidR="002C33F6" w:rsidRDefault="002C33F6" w:rsidP="002C33F6">
            <w:r>
              <w:t>Finding multiplication of two numbers</w:t>
            </w:r>
          </w:p>
        </w:tc>
        <w:tc>
          <w:tcPr>
            <w:tcW w:w="1559" w:type="dxa"/>
          </w:tcPr>
          <w:p w14:paraId="4C47A5F3" w14:textId="69FF5D2C" w:rsidR="002C33F6" w:rsidRDefault="002C33F6" w:rsidP="002C33F6">
            <w:r>
              <w:t>User as to input the value</w:t>
            </w:r>
          </w:p>
        </w:tc>
        <w:tc>
          <w:tcPr>
            <w:tcW w:w="1560" w:type="dxa"/>
          </w:tcPr>
          <w:p w14:paraId="63FBC526" w14:textId="77777777" w:rsidR="002C33F6" w:rsidRDefault="002C33F6" w:rsidP="002C33F6">
            <w:r>
              <w:t>A=1</w:t>
            </w:r>
          </w:p>
          <w:p w14:paraId="73B63018" w14:textId="4CC7367E" w:rsidR="002C33F6" w:rsidRDefault="002C33F6" w:rsidP="002C33F6">
            <w:r>
              <w:t>B=0</w:t>
            </w:r>
          </w:p>
        </w:tc>
        <w:tc>
          <w:tcPr>
            <w:tcW w:w="1559" w:type="dxa"/>
          </w:tcPr>
          <w:p w14:paraId="2F5FFA3D" w14:textId="11826B00" w:rsidR="002C33F6" w:rsidRDefault="002C33F6" w:rsidP="002C33F6">
            <w:r>
              <w:t>0</w:t>
            </w:r>
          </w:p>
        </w:tc>
        <w:tc>
          <w:tcPr>
            <w:tcW w:w="1417" w:type="dxa"/>
          </w:tcPr>
          <w:p w14:paraId="100FB0D5" w14:textId="534F8FB4" w:rsidR="002C33F6" w:rsidRDefault="002C33F6" w:rsidP="002C33F6">
            <w:r>
              <w:t>0</w:t>
            </w:r>
          </w:p>
        </w:tc>
      </w:tr>
      <w:tr w:rsidR="002C33F6" w14:paraId="7A6A38B4" w14:textId="77777777" w:rsidTr="008C7603">
        <w:trPr>
          <w:trHeight w:val="1266"/>
        </w:trPr>
        <w:tc>
          <w:tcPr>
            <w:tcW w:w="1129" w:type="dxa"/>
          </w:tcPr>
          <w:p w14:paraId="18872888" w14:textId="2E48C8C7" w:rsidR="002C33F6" w:rsidRDefault="002C33F6" w:rsidP="002C33F6">
            <w:pPr>
              <w:ind w:firstLine="0"/>
            </w:pPr>
            <w:r>
              <w:lastRenderedPageBreak/>
              <w:t>greater</w:t>
            </w:r>
          </w:p>
        </w:tc>
        <w:tc>
          <w:tcPr>
            <w:tcW w:w="1276" w:type="dxa"/>
          </w:tcPr>
          <w:p w14:paraId="142A9EE8" w14:textId="3D664F09" w:rsidR="002C33F6" w:rsidRDefault="002C33F6" w:rsidP="002C33F6">
            <w:r>
              <w:t>Finding greater of two numbers</w:t>
            </w:r>
          </w:p>
        </w:tc>
        <w:tc>
          <w:tcPr>
            <w:tcW w:w="1559" w:type="dxa"/>
          </w:tcPr>
          <w:p w14:paraId="421EF848" w14:textId="4437ED85" w:rsidR="002C33F6" w:rsidRDefault="002C33F6" w:rsidP="002C33F6">
            <w:r>
              <w:t>User as to input the value</w:t>
            </w:r>
          </w:p>
        </w:tc>
        <w:tc>
          <w:tcPr>
            <w:tcW w:w="1560" w:type="dxa"/>
          </w:tcPr>
          <w:p w14:paraId="0BFBF623" w14:textId="1494FB58" w:rsidR="002C33F6" w:rsidRDefault="002C33F6" w:rsidP="002C33F6">
            <w:r>
              <w:t>A=10</w:t>
            </w:r>
          </w:p>
          <w:p w14:paraId="3927BF5E" w14:textId="364313CD" w:rsidR="002C33F6" w:rsidRDefault="002C33F6" w:rsidP="002C33F6">
            <w:r>
              <w:t>B=20</w:t>
            </w:r>
          </w:p>
        </w:tc>
        <w:tc>
          <w:tcPr>
            <w:tcW w:w="1559" w:type="dxa"/>
          </w:tcPr>
          <w:p w14:paraId="44E5517D" w14:textId="465B82AD" w:rsidR="002C33F6" w:rsidRDefault="002C33F6" w:rsidP="002C33F6">
            <w:r>
              <w:t>20</w:t>
            </w:r>
          </w:p>
        </w:tc>
        <w:tc>
          <w:tcPr>
            <w:tcW w:w="1417" w:type="dxa"/>
          </w:tcPr>
          <w:p w14:paraId="2C74082C" w14:textId="3FB11392" w:rsidR="002C33F6" w:rsidRDefault="002C33F6" w:rsidP="002C33F6">
            <w:r>
              <w:t>20</w:t>
            </w:r>
          </w:p>
        </w:tc>
      </w:tr>
      <w:tr w:rsidR="002C33F6" w14:paraId="7D7ADD74" w14:textId="77777777" w:rsidTr="008C7603">
        <w:tc>
          <w:tcPr>
            <w:tcW w:w="1129" w:type="dxa"/>
          </w:tcPr>
          <w:p w14:paraId="51D118C7" w14:textId="394B52B6" w:rsidR="002C33F6" w:rsidRDefault="002C33F6" w:rsidP="002C33F6">
            <w:pPr>
              <w:ind w:firstLine="0"/>
            </w:pPr>
            <w:r>
              <w:t>smaller</w:t>
            </w:r>
          </w:p>
        </w:tc>
        <w:tc>
          <w:tcPr>
            <w:tcW w:w="1276" w:type="dxa"/>
          </w:tcPr>
          <w:p w14:paraId="5DB0675A" w14:textId="6163FCA5" w:rsidR="002C33F6" w:rsidRDefault="002C33F6" w:rsidP="002C33F6">
            <w:r>
              <w:t>Finding smaller of two numbers</w:t>
            </w:r>
          </w:p>
        </w:tc>
        <w:tc>
          <w:tcPr>
            <w:tcW w:w="1559" w:type="dxa"/>
          </w:tcPr>
          <w:p w14:paraId="5379D876" w14:textId="309FEABF" w:rsidR="002C33F6" w:rsidRDefault="002C33F6" w:rsidP="002C33F6">
            <w:r>
              <w:t>User as to input the value</w:t>
            </w:r>
          </w:p>
        </w:tc>
        <w:tc>
          <w:tcPr>
            <w:tcW w:w="1560" w:type="dxa"/>
          </w:tcPr>
          <w:p w14:paraId="07489106" w14:textId="6D5AB222" w:rsidR="002C33F6" w:rsidRDefault="002C33F6" w:rsidP="002C33F6">
            <w:r>
              <w:t>A=10</w:t>
            </w:r>
          </w:p>
          <w:p w14:paraId="04720EDF" w14:textId="4B70AF5F" w:rsidR="002C33F6" w:rsidRDefault="002C33F6" w:rsidP="002C33F6">
            <w:r>
              <w:t>B=20</w:t>
            </w:r>
          </w:p>
        </w:tc>
        <w:tc>
          <w:tcPr>
            <w:tcW w:w="1559" w:type="dxa"/>
          </w:tcPr>
          <w:p w14:paraId="26B138FC" w14:textId="3D04B471" w:rsidR="002C33F6" w:rsidRDefault="002C33F6" w:rsidP="002C33F6">
            <w:r>
              <w:t>10</w:t>
            </w:r>
          </w:p>
        </w:tc>
        <w:tc>
          <w:tcPr>
            <w:tcW w:w="1417" w:type="dxa"/>
          </w:tcPr>
          <w:p w14:paraId="77E3E952" w14:textId="788B2039" w:rsidR="002C33F6" w:rsidRDefault="002C33F6" w:rsidP="002C33F6">
            <w:r>
              <w:t>10</w:t>
            </w:r>
          </w:p>
        </w:tc>
      </w:tr>
      <w:tr w:rsidR="002C33F6" w14:paraId="213CE358" w14:textId="77777777" w:rsidTr="008C7603">
        <w:tc>
          <w:tcPr>
            <w:tcW w:w="1129" w:type="dxa"/>
          </w:tcPr>
          <w:p w14:paraId="6F8DF4AA" w14:textId="0C602E5C" w:rsidR="002C33F6" w:rsidRDefault="002C33F6" w:rsidP="002C33F6">
            <w:pPr>
              <w:ind w:firstLine="0"/>
            </w:pPr>
            <w:r>
              <w:t>prime</w:t>
            </w:r>
          </w:p>
        </w:tc>
        <w:tc>
          <w:tcPr>
            <w:tcW w:w="1276" w:type="dxa"/>
          </w:tcPr>
          <w:p w14:paraId="33F00576" w14:textId="4F88BCE7" w:rsidR="002C33F6" w:rsidRDefault="002C33F6" w:rsidP="002C33F6">
            <w:r>
              <w:t>Finding prime or not</w:t>
            </w:r>
          </w:p>
        </w:tc>
        <w:tc>
          <w:tcPr>
            <w:tcW w:w="1559" w:type="dxa"/>
          </w:tcPr>
          <w:p w14:paraId="1A0E4255" w14:textId="0C928706" w:rsidR="002C33F6" w:rsidRDefault="002C33F6" w:rsidP="002C33F6">
            <w:r>
              <w:t>User as to input the value</w:t>
            </w:r>
          </w:p>
        </w:tc>
        <w:tc>
          <w:tcPr>
            <w:tcW w:w="1560" w:type="dxa"/>
          </w:tcPr>
          <w:p w14:paraId="53C276E6" w14:textId="3D463221" w:rsidR="002C33F6" w:rsidRDefault="002C33F6" w:rsidP="002C33F6">
            <w:r>
              <w:t>A=7</w:t>
            </w:r>
          </w:p>
          <w:p w14:paraId="30136EC7" w14:textId="61D9B372" w:rsidR="002C33F6" w:rsidRDefault="002C33F6" w:rsidP="002C33F6"/>
        </w:tc>
        <w:tc>
          <w:tcPr>
            <w:tcW w:w="1559" w:type="dxa"/>
          </w:tcPr>
          <w:p w14:paraId="748D8F19" w14:textId="2CF22645" w:rsidR="002C33F6" w:rsidRDefault="002C33F6" w:rsidP="002C33F6">
            <w:r>
              <w:t>1(true)</w:t>
            </w:r>
          </w:p>
        </w:tc>
        <w:tc>
          <w:tcPr>
            <w:tcW w:w="1417" w:type="dxa"/>
          </w:tcPr>
          <w:p w14:paraId="75B7A4DF" w14:textId="53733BAE" w:rsidR="002C33F6" w:rsidRDefault="002C33F6" w:rsidP="002C33F6">
            <w:r>
              <w:t>1</w:t>
            </w:r>
          </w:p>
        </w:tc>
      </w:tr>
      <w:tr w:rsidR="002C33F6" w14:paraId="71CEC903" w14:textId="77777777" w:rsidTr="008C7603">
        <w:tc>
          <w:tcPr>
            <w:tcW w:w="1129" w:type="dxa"/>
          </w:tcPr>
          <w:p w14:paraId="6217ACA4" w14:textId="77777777" w:rsidR="002C33F6" w:rsidRDefault="002C33F6" w:rsidP="002C33F6">
            <w:pPr>
              <w:ind w:firstLine="0"/>
            </w:pPr>
            <w:r>
              <w:t>Even</w:t>
            </w:r>
          </w:p>
          <w:p w14:paraId="5CAB6F0B" w14:textId="139E676E" w:rsidR="002C33F6" w:rsidRDefault="002C33F6" w:rsidP="002C33F6">
            <w:pPr>
              <w:ind w:firstLine="0"/>
            </w:pPr>
            <w:r>
              <w:t>Or</w:t>
            </w:r>
          </w:p>
          <w:p w14:paraId="39808EAE" w14:textId="37CFEDE3" w:rsidR="002C33F6" w:rsidRDefault="002C33F6" w:rsidP="002C33F6">
            <w:pPr>
              <w:ind w:firstLine="0"/>
            </w:pPr>
            <w:r>
              <w:t>odd</w:t>
            </w:r>
          </w:p>
        </w:tc>
        <w:tc>
          <w:tcPr>
            <w:tcW w:w="1276" w:type="dxa"/>
          </w:tcPr>
          <w:p w14:paraId="13EE6E26" w14:textId="79300223" w:rsidR="002C33F6" w:rsidRDefault="002C33F6" w:rsidP="002C33F6">
            <w:r>
              <w:t>Finding odd or even</w:t>
            </w:r>
          </w:p>
        </w:tc>
        <w:tc>
          <w:tcPr>
            <w:tcW w:w="1559" w:type="dxa"/>
          </w:tcPr>
          <w:p w14:paraId="3D045F7A" w14:textId="4162FCE7" w:rsidR="002C33F6" w:rsidRDefault="002C33F6" w:rsidP="002C33F6">
            <w:r>
              <w:t>User as to input the value</w:t>
            </w:r>
          </w:p>
        </w:tc>
        <w:tc>
          <w:tcPr>
            <w:tcW w:w="1560" w:type="dxa"/>
          </w:tcPr>
          <w:p w14:paraId="6BCFA395" w14:textId="3C318000" w:rsidR="002C33F6" w:rsidRDefault="008C7603" w:rsidP="002C33F6">
            <w:r>
              <w:t>A=6</w:t>
            </w:r>
          </w:p>
        </w:tc>
        <w:tc>
          <w:tcPr>
            <w:tcW w:w="1559" w:type="dxa"/>
          </w:tcPr>
          <w:p w14:paraId="17C38A49" w14:textId="520858DD" w:rsidR="002C33F6" w:rsidRDefault="008C7603" w:rsidP="002C33F6">
            <w:r>
              <w:t>1</w:t>
            </w:r>
          </w:p>
        </w:tc>
        <w:tc>
          <w:tcPr>
            <w:tcW w:w="1417" w:type="dxa"/>
          </w:tcPr>
          <w:p w14:paraId="439CCF70" w14:textId="25460076" w:rsidR="002C33F6" w:rsidRDefault="008C7603" w:rsidP="002C33F6">
            <w:r>
              <w:t>1</w:t>
            </w:r>
          </w:p>
        </w:tc>
      </w:tr>
      <w:tr w:rsidR="002C33F6" w14:paraId="1ABFDB51" w14:textId="77777777" w:rsidTr="008C7603">
        <w:tc>
          <w:tcPr>
            <w:tcW w:w="1129" w:type="dxa"/>
          </w:tcPr>
          <w:p w14:paraId="3778CF3B" w14:textId="6BDBE229" w:rsidR="002C33F6" w:rsidRDefault="008C7603" w:rsidP="002C33F6">
            <w:pPr>
              <w:ind w:firstLine="0"/>
            </w:pPr>
            <w:r>
              <w:t>Factorial</w:t>
            </w:r>
          </w:p>
        </w:tc>
        <w:tc>
          <w:tcPr>
            <w:tcW w:w="1276" w:type="dxa"/>
          </w:tcPr>
          <w:p w14:paraId="30B2CE3F" w14:textId="58EF040C" w:rsidR="002C33F6" w:rsidRDefault="008C7603" w:rsidP="002C33F6">
            <w:r>
              <w:t>Finding factorial of a number</w:t>
            </w:r>
          </w:p>
        </w:tc>
        <w:tc>
          <w:tcPr>
            <w:tcW w:w="1559" w:type="dxa"/>
          </w:tcPr>
          <w:p w14:paraId="569F091F" w14:textId="6ABB1C03" w:rsidR="002C33F6" w:rsidRDefault="008C7603" w:rsidP="002C33F6">
            <w:r>
              <w:t>User as to input the value</w:t>
            </w:r>
          </w:p>
        </w:tc>
        <w:tc>
          <w:tcPr>
            <w:tcW w:w="1560" w:type="dxa"/>
          </w:tcPr>
          <w:p w14:paraId="2E2DD9FB" w14:textId="38018F91" w:rsidR="002C33F6" w:rsidRDefault="008C7603" w:rsidP="002C33F6">
            <w:r>
              <w:t>A=5</w:t>
            </w:r>
          </w:p>
        </w:tc>
        <w:tc>
          <w:tcPr>
            <w:tcW w:w="1559" w:type="dxa"/>
          </w:tcPr>
          <w:p w14:paraId="3010455B" w14:textId="2EED8A70" w:rsidR="002C33F6" w:rsidRDefault="008C7603" w:rsidP="002C33F6">
            <w:r>
              <w:t>120</w:t>
            </w:r>
          </w:p>
        </w:tc>
        <w:tc>
          <w:tcPr>
            <w:tcW w:w="1417" w:type="dxa"/>
          </w:tcPr>
          <w:p w14:paraId="7B417F5C" w14:textId="69E4BF94" w:rsidR="002C33F6" w:rsidRDefault="008C7603" w:rsidP="002C33F6">
            <w:r>
              <w:t>120</w:t>
            </w:r>
          </w:p>
        </w:tc>
      </w:tr>
      <w:tr w:rsidR="002C33F6" w14:paraId="1F9E6F4F" w14:textId="77777777" w:rsidTr="008C7603">
        <w:tc>
          <w:tcPr>
            <w:tcW w:w="1129" w:type="dxa"/>
          </w:tcPr>
          <w:p w14:paraId="7A8EED4A" w14:textId="351C3916" w:rsidR="002C33F6" w:rsidRDefault="008C7603" w:rsidP="002C33F6">
            <w:pPr>
              <w:ind w:firstLine="0"/>
            </w:pPr>
            <w:r>
              <w:t>Square area</w:t>
            </w:r>
          </w:p>
        </w:tc>
        <w:tc>
          <w:tcPr>
            <w:tcW w:w="1276" w:type="dxa"/>
          </w:tcPr>
          <w:p w14:paraId="583239C0" w14:textId="0188A0DC" w:rsidR="002C33F6" w:rsidRDefault="008C7603" w:rsidP="002C33F6">
            <w:r>
              <w:t>Finding area of square</w:t>
            </w:r>
          </w:p>
        </w:tc>
        <w:tc>
          <w:tcPr>
            <w:tcW w:w="1559" w:type="dxa"/>
          </w:tcPr>
          <w:p w14:paraId="19DE5CFC" w14:textId="3DDC2104" w:rsidR="002C33F6" w:rsidRDefault="008C7603" w:rsidP="002C33F6">
            <w:r>
              <w:t>User as to input the value</w:t>
            </w:r>
          </w:p>
        </w:tc>
        <w:tc>
          <w:tcPr>
            <w:tcW w:w="1560" w:type="dxa"/>
          </w:tcPr>
          <w:p w14:paraId="02A1E80C" w14:textId="106E9C89" w:rsidR="002C33F6" w:rsidRDefault="008C7603" w:rsidP="002C33F6">
            <w:r>
              <w:t>A=5</w:t>
            </w:r>
          </w:p>
        </w:tc>
        <w:tc>
          <w:tcPr>
            <w:tcW w:w="1559" w:type="dxa"/>
          </w:tcPr>
          <w:p w14:paraId="184FC630" w14:textId="7E77FA93" w:rsidR="002C33F6" w:rsidRDefault="008C7603" w:rsidP="002C33F6">
            <w:r>
              <w:t>25</w:t>
            </w:r>
          </w:p>
        </w:tc>
        <w:tc>
          <w:tcPr>
            <w:tcW w:w="1417" w:type="dxa"/>
          </w:tcPr>
          <w:p w14:paraId="4772F143" w14:textId="5BD4CC31" w:rsidR="002C33F6" w:rsidRDefault="008C7603" w:rsidP="002C33F6">
            <w:r>
              <w:t>25</w:t>
            </w:r>
          </w:p>
        </w:tc>
      </w:tr>
      <w:tr w:rsidR="002C33F6" w14:paraId="3250EA76" w14:textId="77777777" w:rsidTr="008C7603">
        <w:tc>
          <w:tcPr>
            <w:tcW w:w="1129" w:type="dxa"/>
          </w:tcPr>
          <w:p w14:paraId="7754C519" w14:textId="5EE4BB37" w:rsidR="002C33F6" w:rsidRDefault="008C7603" w:rsidP="002C33F6">
            <w:pPr>
              <w:ind w:firstLine="0"/>
            </w:pPr>
            <w:r>
              <w:t>Square perimeter</w:t>
            </w:r>
          </w:p>
        </w:tc>
        <w:tc>
          <w:tcPr>
            <w:tcW w:w="1276" w:type="dxa"/>
          </w:tcPr>
          <w:p w14:paraId="0A1A517D" w14:textId="4292C7C1" w:rsidR="002C33F6" w:rsidRDefault="008C7603" w:rsidP="002C33F6">
            <w:r>
              <w:t>Finding perimeter</w:t>
            </w:r>
          </w:p>
        </w:tc>
        <w:tc>
          <w:tcPr>
            <w:tcW w:w="1559" w:type="dxa"/>
          </w:tcPr>
          <w:p w14:paraId="2EB4D033" w14:textId="40EB7E27" w:rsidR="002C33F6" w:rsidRDefault="008C7603" w:rsidP="002C33F6">
            <w:r>
              <w:t>User as to input the value</w:t>
            </w:r>
          </w:p>
        </w:tc>
        <w:tc>
          <w:tcPr>
            <w:tcW w:w="1560" w:type="dxa"/>
          </w:tcPr>
          <w:p w14:paraId="69A3F94F" w14:textId="2310BC31" w:rsidR="002C33F6" w:rsidRDefault="008C7603" w:rsidP="002C33F6">
            <w:r>
              <w:t>A=5</w:t>
            </w:r>
          </w:p>
        </w:tc>
        <w:tc>
          <w:tcPr>
            <w:tcW w:w="1559" w:type="dxa"/>
          </w:tcPr>
          <w:p w14:paraId="52A04229" w14:textId="5410753F" w:rsidR="002C33F6" w:rsidRDefault="008C7603" w:rsidP="002C33F6">
            <w:r>
              <w:t>20</w:t>
            </w:r>
          </w:p>
        </w:tc>
        <w:tc>
          <w:tcPr>
            <w:tcW w:w="1417" w:type="dxa"/>
          </w:tcPr>
          <w:p w14:paraId="6916FF66" w14:textId="166EDCBD" w:rsidR="002C33F6" w:rsidRDefault="008C7603" w:rsidP="002C33F6">
            <w:r>
              <w:t>20</w:t>
            </w:r>
          </w:p>
        </w:tc>
      </w:tr>
    </w:tbl>
    <w:p w14:paraId="3E0979EB" w14:textId="77777777" w:rsidR="003B7A2D" w:rsidRDefault="003B7A2D" w:rsidP="003B7A2D"/>
    <w:p w14:paraId="34B0D9B5" w14:textId="77777777" w:rsidR="00052080" w:rsidRDefault="00052080" w:rsidP="003B7A2D"/>
    <w:p w14:paraId="7F9CB304" w14:textId="77777777" w:rsidR="00052080" w:rsidRDefault="00052080" w:rsidP="003B7A2D"/>
    <w:p w14:paraId="398C9E7C" w14:textId="180F7211" w:rsidR="00052080" w:rsidRDefault="008B58FC" w:rsidP="003B7A2D">
      <w:r>
        <w:t xml:space="preserve">Git </w:t>
      </w:r>
      <w:r w:rsidR="00052080">
        <w:t>CI/CD:</w:t>
      </w:r>
    </w:p>
    <w:p w14:paraId="2CBC6CEE" w14:textId="511A9933" w:rsidR="00052080" w:rsidRDefault="00052080" w:rsidP="003B7A2D">
      <w:r>
        <w:t>Repository link:</w:t>
      </w:r>
      <w:r w:rsidRPr="00052080">
        <w:t xml:space="preserve"> </w:t>
      </w:r>
      <w:hyperlink r:id="rId24" w:history="1">
        <w:r w:rsidRPr="0047479A">
          <w:rPr>
            <w:rStyle w:val="Hyperlink"/>
          </w:rPr>
          <w:t>https://github.com/99002499/Task_Calculator</w:t>
        </w:r>
      </w:hyperlink>
    </w:p>
    <w:p w14:paraId="01EF3819" w14:textId="77777777" w:rsidR="00052080" w:rsidRPr="00862728" w:rsidRDefault="00052080" w:rsidP="003B7A2D"/>
    <w:p w14:paraId="0C970145" w14:textId="77777777" w:rsidR="003B7A2D" w:rsidRDefault="003B7A2D" w:rsidP="003B7A2D"/>
    <w:p w14:paraId="0A2D03F7" w14:textId="25EF8CDD" w:rsidR="002939E6" w:rsidRDefault="00052080" w:rsidP="002939E6">
      <w:r>
        <w:rPr>
          <w:noProof/>
          <w:lang w:val="en-IN" w:eastAsia="en-IN" w:bidi="ar-SA"/>
        </w:rPr>
        <w:drawing>
          <wp:inline distT="0" distB="0" distL="0" distR="0" wp14:anchorId="71FBC297" wp14:editId="207010C8">
            <wp:extent cx="6457950" cy="2079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pchec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7950" cy="2079625"/>
                    </a:xfrm>
                    <a:prstGeom prst="rect">
                      <a:avLst/>
                    </a:prstGeom>
                  </pic:spPr>
                </pic:pic>
              </a:graphicData>
            </a:graphic>
          </wp:inline>
        </w:drawing>
      </w:r>
    </w:p>
    <w:p w14:paraId="7BFDD47F" w14:textId="77777777" w:rsidR="002939E6" w:rsidRDefault="002939E6" w:rsidP="002939E6"/>
    <w:p w14:paraId="53CE0E10" w14:textId="77777777" w:rsidR="002939E6" w:rsidRDefault="002939E6" w:rsidP="002939E6"/>
    <w:p w14:paraId="738DAE85" w14:textId="7DBA6419" w:rsidR="00052080" w:rsidRDefault="00052080" w:rsidP="002939E6">
      <w:r>
        <w:rPr>
          <w:noProof/>
          <w:lang w:val="en-IN" w:eastAsia="en-IN" w:bidi="ar-SA"/>
        </w:rPr>
        <w:lastRenderedPageBreak/>
        <w:drawing>
          <wp:inline distT="0" distB="0" distL="0" distR="0" wp14:anchorId="729EFFBA" wp14:editId="2B4692C2">
            <wp:extent cx="6457950" cy="2024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57950" cy="2024380"/>
                    </a:xfrm>
                    <a:prstGeom prst="rect">
                      <a:avLst/>
                    </a:prstGeom>
                  </pic:spPr>
                </pic:pic>
              </a:graphicData>
            </a:graphic>
          </wp:inline>
        </w:drawing>
      </w:r>
    </w:p>
    <w:p w14:paraId="04740762" w14:textId="77777777" w:rsidR="00052080" w:rsidRDefault="00052080" w:rsidP="002939E6"/>
    <w:p w14:paraId="22FE5474" w14:textId="77777777" w:rsidR="002939E6" w:rsidRDefault="002939E6" w:rsidP="002939E6"/>
    <w:p w14:paraId="11FABB6A" w14:textId="31B433F3" w:rsidR="002939E6" w:rsidRDefault="00052080" w:rsidP="002939E6">
      <w:r>
        <w:rPr>
          <w:noProof/>
          <w:lang w:val="en-IN" w:eastAsia="en-IN" w:bidi="ar-SA"/>
        </w:rPr>
        <w:drawing>
          <wp:inline distT="0" distB="0" distL="0" distR="0" wp14:anchorId="6939AF3E" wp14:editId="6A433EEC">
            <wp:extent cx="6457950" cy="4258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sitory certification.JPG"/>
                    <pic:cNvPicPr/>
                  </pic:nvPicPr>
                  <pic:blipFill>
                    <a:blip r:embed="rId27">
                      <a:extLst>
                        <a:ext uri="{28A0092B-C50C-407E-A947-70E740481C1C}">
                          <a14:useLocalDpi xmlns:a14="http://schemas.microsoft.com/office/drawing/2010/main" val="0"/>
                        </a:ext>
                      </a:extLst>
                    </a:blip>
                    <a:stretch>
                      <a:fillRect/>
                    </a:stretch>
                  </pic:blipFill>
                  <pic:spPr>
                    <a:xfrm>
                      <a:off x="0" y="0"/>
                      <a:ext cx="6457950" cy="4258945"/>
                    </a:xfrm>
                    <a:prstGeom prst="rect">
                      <a:avLst/>
                    </a:prstGeom>
                  </pic:spPr>
                </pic:pic>
              </a:graphicData>
            </a:graphic>
          </wp:inline>
        </w:drawing>
      </w:r>
    </w:p>
    <w:p w14:paraId="67272B36" w14:textId="77777777" w:rsidR="00E82A67" w:rsidRDefault="00E82A67" w:rsidP="002939E6"/>
    <w:p w14:paraId="64B1AC2E" w14:textId="77777777" w:rsidR="00E82A67" w:rsidRDefault="00E82A67" w:rsidP="002939E6"/>
    <w:p w14:paraId="0F273A54" w14:textId="77777777" w:rsidR="00E82A67" w:rsidRDefault="00E82A67" w:rsidP="002939E6"/>
    <w:p w14:paraId="6EF56548" w14:textId="77777777" w:rsidR="00E82A67" w:rsidRDefault="00E82A67" w:rsidP="002939E6"/>
    <w:p w14:paraId="573B60E8" w14:textId="77777777" w:rsidR="00E82A67" w:rsidRDefault="00E82A67" w:rsidP="002939E6"/>
    <w:p w14:paraId="30D1E596" w14:textId="77777777" w:rsidR="00052080" w:rsidRDefault="00052080" w:rsidP="002939E6"/>
    <w:p w14:paraId="7F617D03" w14:textId="77777777" w:rsidR="00052080" w:rsidRDefault="00052080" w:rsidP="002939E6"/>
    <w:p w14:paraId="5A05CDE8" w14:textId="763A579F" w:rsidR="00052080" w:rsidRDefault="00052080" w:rsidP="002939E6">
      <w:r>
        <w:rPr>
          <w:noProof/>
          <w:lang w:val="en-IN" w:eastAsia="en-IN" w:bidi="ar-SA"/>
        </w:rPr>
        <w:drawing>
          <wp:inline distT="0" distB="0" distL="0" distR="0" wp14:anchorId="37406406" wp14:editId="6685C3AE">
            <wp:extent cx="6457950" cy="4298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dges.JPG"/>
                    <pic:cNvPicPr/>
                  </pic:nvPicPr>
                  <pic:blipFill>
                    <a:blip r:embed="rId28">
                      <a:extLst>
                        <a:ext uri="{28A0092B-C50C-407E-A947-70E740481C1C}">
                          <a14:useLocalDpi xmlns:a14="http://schemas.microsoft.com/office/drawing/2010/main" val="0"/>
                        </a:ext>
                      </a:extLst>
                    </a:blip>
                    <a:stretch>
                      <a:fillRect/>
                    </a:stretch>
                  </pic:blipFill>
                  <pic:spPr>
                    <a:xfrm>
                      <a:off x="0" y="0"/>
                      <a:ext cx="6457950" cy="4298950"/>
                    </a:xfrm>
                    <a:prstGeom prst="rect">
                      <a:avLst/>
                    </a:prstGeom>
                  </pic:spPr>
                </pic:pic>
              </a:graphicData>
            </a:graphic>
          </wp:inline>
        </w:drawing>
      </w:r>
    </w:p>
    <w:p w14:paraId="1C0197E6" w14:textId="77777777" w:rsidR="00E82A67" w:rsidRDefault="00E82A67" w:rsidP="002939E6"/>
    <w:p w14:paraId="042D1073" w14:textId="77777777" w:rsidR="00E82A67" w:rsidRDefault="00E82A67" w:rsidP="002939E6"/>
    <w:p w14:paraId="4FDCC09A" w14:textId="77777777" w:rsidR="00E82A67" w:rsidRDefault="00E82A67" w:rsidP="002939E6"/>
    <w:p w14:paraId="62D5AFF5" w14:textId="77777777" w:rsidR="00E82A67" w:rsidRDefault="00E82A67" w:rsidP="002939E6"/>
    <w:p w14:paraId="3ACC25F1" w14:textId="77777777" w:rsidR="00E82A67" w:rsidRDefault="00E82A67" w:rsidP="002939E6"/>
    <w:p w14:paraId="44D86385" w14:textId="77777777" w:rsidR="00E82A67" w:rsidRDefault="00E82A67" w:rsidP="002939E6"/>
    <w:p w14:paraId="3C6EBE68" w14:textId="77777777" w:rsidR="00E82A67" w:rsidRDefault="00E82A67" w:rsidP="002939E6"/>
    <w:p w14:paraId="7F8B747E" w14:textId="77777777" w:rsidR="00E82A67" w:rsidRDefault="00E82A67" w:rsidP="002939E6"/>
    <w:p w14:paraId="24010860" w14:textId="77777777" w:rsidR="00E82A67" w:rsidRDefault="00E82A67" w:rsidP="002939E6"/>
    <w:p w14:paraId="67B3220E" w14:textId="77777777" w:rsidR="00052080" w:rsidRDefault="00052080" w:rsidP="002939E6"/>
    <w:p w14:paraId="5E2E728A" w14:textId="77777777" w:rsidR="00052080" w:rsidRDefault="00052080" w:rsidP="002939E6"/>
    <w:p w14:paraId="36ECF0D9" w14:textId="77777777" w:rsidR="00052080" w:rsidRDefault="00052080" w:rsidP="002939E6"/>
    <w:p w14:paraId="3AE09112" w14:textId="77777777" w:rsidR="00052080" w:rsidRDefault="00052080" w:rsidP="002939E6"/>
    <w:p w14:paraId="542A2A04" w14:textId="77777777" w:rsidR="00052080" w:rsidRDefault="00052080" w:rsidP="002939E6"/>
    <w:p w14:paraId="709ACA6B" w14:textId="77777777" w:rsidR="00052080" w:rsidRDefault="00052080" w:rsidP="002939E6"/>
    <w:p w14:paraId="7D546B72" w14:textId="77777777" w:rsidR="00052080" w:rsidRDefault="00052080" w:rsidP="002939E6"/>
    <w:p w14:paraId="2AAAE8EE" w14:textId="77777777" w:rsidR="00052080" w:rsidRDefault="00052080" w:rsidP="002939E6"/>
    <w:p w14:paraId="79B6B751" w14:textId="77777777" w:rsidR="00052080" w:rsidRDefault="00052080" w:rsidP="002939E6"/>
    <w:p w14:paraId="56AB156D" w14:textId="77777777" w:rsidR="00E82A67" w:rsidRDefault="00E82A67" w:rsidP="002939E6"/>
    <w:p w14:paraId="53BC19DC" w14:textId="77777777" w:rsidR="00E82A67" w:rsidRDefault="00E82A67" w:rsidP="00E82A67">
      <w:pPr>
        <w:pStyle w:val="Heading2"/>
      </w:pPr>
      <w:bookmarkStart w:id="21" w:name="_Toc51325261"/>
      <w:bookmarkStart w:id="22" w:name="_Toc51325568"/>
      <w:r>
        <w:rPr>
          <w:b/>
          <w:bCs/>
        </w:rPr>
        <w:lastRenderedPageBreak/>
        <w:t>Activity 3</w:t>
      </w:r>
      <w:r>
        <w:t xml:space="preserve"> – Agile Aspects</w:t>
      </w:r>
      <w:bookmarkEnd w:id="21"/>
      <w:bookmarkEnd w:id="22"/>
      <w:r>
        <w:t xml:space="preserve"> </w:t>
      </w:r>
    </w:p>
    <w:p w14:paraId="723901E2" w14:textId="77777777" w:rsidR="00E82A67" w:rsidRDefault="00E82A67" w:rsidP="00E82A67"/>
    <w:p w14:paraId="100A29B3" w14:textId="77777777" w:rsidR="00E82A67" w:rsidRDefault="00E82A67" w:rsidP="00E82A67">
      <w:pPr>
        <w:pStyle w:val="Heading3"/>
      </w:pPr>
      <w:bookmarkStart w:id="23" w:name="_Toc51325262"/>
      <w:bookmarkStart w:id="24" w:name="_Toc51325569"/>
      <w:r>
        <w:t xml:space="preserve">3.1 </w:t>
      </w:r>
      <w:r w:rsidRPr="00862728">
        <w:t>Requirement Mapping</w:t>
      </w:r>
      <w:r>
        <w:t>:</w:t>
      </w:r>
      <w:bookmarkEnd w:id="23"/>
      <w:bookmarkEnd w:id="24"/>
    </w:p>
    <w:p w14:paraId="70EE6F66" w14:textId="77777777" w:rsidR="00E82A67" w:rsidRDefault="00E82A67" w:rsidP="00E82A67"/>
    <w:tbl>
      <w:tblPr>
        <w:tblStyle w:val="TableGrid"/>
        <w:tblW w:w="0" w:type="auto"/>
        <w:tblLook w:val="04A0" w:firstRow="1" w:lastRow="0" w:firstColumn="1" w:lastColumn="0" w:noHBand="0" w:noVBand="1"/>
      </w:tblPr>
      <w:tblGrid>
        <w:gridCol w:w="1980"/>
        <w:gridCol w:w="7036"/>
      </w:tblGrid>
      <w:tr w:rsidR="00E82A67" w14:paraId="21AB2768" w14:textId="77777777" w:rsidTr="003F31BF">
        <w:tc>
          <w:tcPr>
            <w:tcW w:w="1980" w:type="dxa"/>
          </w:tcPr>
          <w:p w14:paraId="06347ED0" w14:textId="77777777" w:rsidR="00E82A67" w:rsidRDefault="00E82A67" w:rsidP="003F31BF">
            <w:r>
              <w:t>ID</w:t>
            </w:r>
          </w:p>
        </w:tc>
        <w:tc>
          <w:tcPr>
            <w:tcW w:w="7036" w:type="dxa"/>
          </w:tcPr>
          <w:p w14:paraId="26F1B4A0" w14:textId="77777777" w:rsidR="00E82A67" w:rsidRDefault="00E82A67" w:rsidP="003F31BF">
            <w:r>
              <w:t>Description</w:t>
            </w:r>
          </w:p>
        </w:tc>
      </w:tr>
      <w:tr w:rsidR="00E82A67" w14:paraId="1DF20E9E" w14:textId="77777777" w:rsidTr="003F31BF">
        <w:tc>
          <w:tcPr>
            <w:tcW w:w="1980" w:type="dxa"/>
          </w:tcPr>
          <w:p w14:paraId="3E138CFC" w14:textId="77777777" w:rsidR="00E82A67" w:rsidRDefault="00E82A67" w:rsidP="003F31BF">
            <w:r>
              <w:t>H01_L01</w:t>
            </w:r>
          </w:p>
        </w:tc>
        <w:tc>
          <w:tcPr>
            <w:tcW w:w="7036" w:type="dxa"/>
          </w:tcPr>
          <w:p w14:paraId="0F146EF9" w14:textId="77777777" w:rsidR="00E82A67" w:rsidRDefault="00E82A67" w:rsidP="003F31BF">
            <w:pPr>
              <w:ind w:firstLine="0"/>
            </w:pPr>
            <w:r w:rsidRPr="00ED7D84">
              <w:t>Achieving maximum sol</w:t>
            </w:r>
            <w:r>
              <w:t xml:space="preserve">ar energy by proper inclination with initially set with 90 degree by </w:t>
            </w:r>
            <w:r w:rsidRPr="009B3C4F">
              <w:rPr>
                <w:rFonts w:ascii="Times New Roman" w:hAnsi="Times New Roman"/>
              </w:rPr>
              <w:t>LDR’s with large surface area is more sensitive to light intensity and the resistance decrease which actuates servo motor.</w:t>
            </w:r>
          </w:p>
        </w:tc>
      </w:tr>
      <w:tr w:rsidR="00E82A67" w14:paraId="396D4D3B" w14:textId="77777777" w:rsidTr="003F31BF">
        <w:tc>
          <w:tcPr>
            <w:tcW w:w="1980" w:type="dxa"/>
          </w:tcPr>
          <w:p w14:paraId="6A2773CD" w14:textId="77777777" w:rsidR="00E82A67" w:rsidRDefault="00E82A67" w:rsidP="003F31BF">
            <w:r>
              <w:t>H02_L02</w:t>
            </w:r>
          </w:p>
        </w:tc>
        <w:tc>
          <w:tcPr>
            <w:tcW w:w="7036" w:type="dxa"/>
          </w:tcPr>
          <w:p w14:paraId="0692665A" w14:textId="77777777" w:rsidR="00E82A67" w:rsidRDefault="00E82A67" w:rsidP="003F31BF">
            <w:pPr>
              <w:ind w:firstLine="0"/>
            </w:pPr>
            <w:r>
              <w:rPr>
                <w:rFonts w:ascii="Times New Roman" w:hAnsi="Times New Roman"/>
              </w:rPr>
              <w:t>Single panel with large surface area can be rotated to 180(two LDR) or 360 (four LDR) by Servo motor rotating</w:t>
            </w:r>
            <w:r w:rsidRPr="009B3C4F">
              <w:rPr>
                <w:rFonts w:ascii="Times New Roman" w:hAnsi="Times New Roman"/>
              </w:rPr>
              <w:t xml:space="preserve"> towards the LDR with low resistance hence the maximum solar energy is trapped.</w:t>
            </w:r>
          </w:p>
        </w:tc>
      </w:tr>
      <w:tr w:rsidR="00E82A67" w14:paraId="3310CB37" w14:textId="77777777" w:rsidTr="003F31BF">
        <w:tc>
          <w:tcPr>
            <w:tcW w:w="1980" w:type="dxa"/>
          </w:tcPr>
          <w:p w14:paraId="3138B5AA" w14:textId="77777777" w:rsidR="00E82A67" w:rsidRDefault="00E82A67" w:rsidP="003F31BF">
            <w:r>
              <w:t>H03_L03</w:t>
            </w:r>
          </w:p>
        </w:tc>
        <w:tc>
          <w:tcPr>
            <w:tcW w:w="7036" w:type="dxa"/>
          </w:tcPr>
          <w:p w14:paraId="679DFD71" w14:textId="77777777" w:rsidR="00E82A67" w:rsidRDefault="00E82A67" w:rsidP="003F31BF">
            <w:pPr>
              <w:ind w:firstLine="0"/>
              <w:rPr>
                <w:rFonts w:ascii="Times New Roman" w:hAnsi="Times New Roman"/>
              </w:rPr>
            </w:pPr>
            <w:r w:rsidRPr="00436A2E">
              <w:rPr>
                <w:rFonts w:ascii="Times New Roman" w:hAnsi="Times New Roman"/>
              </w:rPr>
              <w:t xml:space="preserve">Setting </w:t>
            </w:r>
            <w:r>
              <w:rPr>
                <w:rFonts w:ascii="Times New Roman" w:hAnsi="Times New Roman"/>
              </w:rPr>
              <w:t xml:space="preserve">the initial condition of </w:t>
            </w:r>
            <w:r w:rsidRPr="00436A2E">
              <w:rPr>
                <w:rFonts w:ascii="Times New Roman" w:hAnsi="Times New Roman"/>
              </w:rPr>
              <w:t>servo motor</w:t>
            </w:r>
            <w:r>
              <w:rPr>
                <w:rFonts w:ascii="Times New Roman" w:hAnsi="Times New Roman"/>
              </w:rPr>
              <w:t xml:space="preserve"> by Servo motor initial voltage set 5V.</w:t>
            </w:r>
          </w:p>
        </w:tc>
      </w:tr>
    </w:tbl>
    <w:p w14:paraId="2650DDCA" w14:textId="77777777" w:rsidR="00E82A67" w:rsidRDefault="00E82A67" w:rsidP="00E82A67"/>
    <w:p w14:paraId="07595BF0" w14:textId="77777777" w:rsidR="00E82A67" w:rsidRDefault="00E82A67" w:rsidP="00E82A67"/>
    <w:p w14:paraId="0A28B998" w14:textId="77777777" w:rsidR="00E82A67" w:rsidRDefault="00E82A67" w:rsidP="00E82A67">
      <w:pPr>
        <w:pStyle w:val="Heading3"/>
      </w:pPr>
      <w:bookmarkStart w:id="25" w:name="_Toc51325263"/>
      <w:bookmarkStart w:id="26" w:name="_Toc51325570"/>
      <w:r>
        <w:t>3.2 Test plan requirement:</w:t>
      </w:r>
      <w:bookmarkEnd w:id="25"/>
      <w:bookmarkEnd w:id="26"/>
    </w:p>
    <w:p w14:paraId="5764A08F" w14:textId="77777777" w:rsidR="00E82A67" w:rsidRDefault="00E82A67" w:rsidP="00E82A67"/>
    <w:tbl>
      <w:tblPr>
        <w:tblStyle w:val="TableGrid"/>
        <w:tblW w:w="0" w:type="auto"/>
        <w:tblLayout w:type="fixed"/>
        <w:tblLook w:val="04A0" w:firstRow="1" w:lastRow="0" w:firstColumn="1" w:lastColumn="0" w:noHBand="0" w:noVBand="1"/>
      </w:tblPr>
      <w:tblGrid>
        <w:gridCol w:w="988"/>
        <w:gridCol w:w="1275"/>
        <w:gridCol w:w="1701"/>
        <w:gridCol w:w="1560"/>
        <w:gridCol w:w="1559"/>
        <w:gridCol w:w="1417"/>
      </w:tblGrid>
      <w:tr w:rsidR="00E82A67" w14:paraId="4B50768E" w14:textId="77777777" w:rsidTr="003F31BF">
        <w:tc>
          <w:tcPr>
            <w:tcW w:w="988" w:type="dxa"/>
          </w:tcPr>
          <w:p w14:paraId="4A706B76" w14:textId="77777777" w:rsidR="00E82A67" w:rsidRDefault="00E82A67" w:rsidP="003F31BF">
            <w:r>
              <w:t>ID</w:t>
            </w:r>
          </w:p>
        </w:tc>
        <w:tc>
          <w:tcPr>
            <w:tcW w:w="1275" w:type="dxa"/>
          </w:tcPr>
          <w:p w14:paraId="55D75BB7" w14:textId="77777777" w:rsidR="00E82A67" w:rsidRDefault="00E82A67" w:rsidP="003F31BF">
            <w:r>
              <w:t>Description</w:t>
            </w:r>
          </w:p>
        </w:tc>
        <w:tc>
          <w:tcPr>
            <w:tcW w:w="1701" w:type="dxa"/>
          </w:tcPr>
          <w:p w14:paraId="41E6711E" w14:textId="77777777" w:rsidR="00E82A67" w:rsidRDefault="00E82A67" w:rsidP="003F31BF">
            <w:r>
              <w:t>precondition</w:t>
            </w:r>
          </w:p>
        </w:tc>
        <w:tc>
          <w:tcPr>
            <w:tcW w:w="1560" w:type="dxa"/>
          </w:tcPr>
          <w:p w14:paraId="408E6C7B" w14:textId="77777777" w:rsidR="00E82A67" w:rsidRDefault="00E82A67" w:rsidP="003F31BF">
            <w:r>
              <w:t>Expected input</w:t>
            </w:r>
          </w:p>
        </w:tc>
        <w:tc>
          <w:tcPr>
            <w:tcW w:w="1559" w:type="dxa"/>
          </w:tcPr>
          <w:p w14:paraId="32E489B2" w14:textId="77777777" w:rsidR="00E82A67" w:rsidRDefault="00E82A67" w:rsidP="003F31BF">
            <w:r>
              <w:t>Expected</w:t>
            </w:r>
          </w:p>
          <w:p w14:paraId="0483316F" w14:textId="77777777" w:rsidR="00E82A67" w:rsidRDefault="00E82A67" w:rsidP="003F31BF">
            <w:r>
              <w:t>output</w:t>
            </w:r>
          </w:p>
        </w:tc>
        <w:tc>
          <w:tcPr>
            <w:tcW w:w="1417" w:type="dxa"/>
          </w:tcPr>
          <w:p w14:paraId="380C128B" w14:textId="77777777" w:rsidR="00E82A67" w:rsidRDefault="00E82A67" w:rsidP="003F31BF">
            <w:r>
              <w:t>Actual</w:t>
            </w:r>
          </w:p>
          <w:p w14:paraId="42302035" w14:textId="77777777" w:rsidR="00E82A67" w:rsidRDefault="00E82A67" w:rsidP="003F31BF">
            <w:r>
              <w:t>output</w:t>
            </w:r>
          </w:p>
        </w:tc>
      </w:tr>
      <w:tr w:rsidR="00E82A67" w14:paraId="18F3B79D" w14:textId="77777777" w:rsidTr="003F31BF">
        <w:tc>
          <w:tcPr>
            <w:tcW w:w="988" w:type="dxa"/>
          </w:tcPr>
          <w:p w14:paraId="68E1159A" w14:textId="77777777" w:rsidR="00E82A67" w:rsidRDefault="00E82A67" w:rsidP="003F31BF">
            <w:pPr>
              <w:ind w:firstLine="0"/>
            </w:pPr>
            <w:r>
              <w:t>IDsg90</w:t>
            </w:r>
          </w:p>
        </w:tc>
        <w:tc>
          <w:tcPr>
            <w:tcW w:w="1275" w:type="dxa"/>
          </w:tcPr>
          <w:p w14:paraId="1E06A3FE" w14:textId="77777777" w:rsidR="00E82A67" w:rsidRDefault="00E82A67" w:rsidP="003F31BF">
            <w:r>
              <w:t>Initial inclination</w:t>
            </w:r>
          </w:p>
        </w:tc>
        <w:tc>
          <w:tcPr>
            <w:tcW w:w="1701" w:type="dxa"/>
          </w:tcPr>
          <w:p w14:paraId="7FCE0217" w14:textId="77777777" w:rsidR="00E82A67" w:rsidRDefault="00E82A67" w:rsidP="003F31BF">
            <w:r>
              <w:t>Initial inclination is set to vertical (90 degree)</w:t>
            </w:r>
          </w:p>
        </w:tc>
        <w:tc>
          <w:tcPr>
            <w:tcW w:w="1560" w:type="dxa"/>
          </w:tcPr>
          <w:p w14:paraId="1D331CC0" w14:textId="77777777" w:rsidR="00E82A67" w:rsidRDefault="00E82A67" w:rsidP="003F31BF">
            <w:r>
              <w:t>Sg90 input pin is assigned with 90 degree</w:t>
            </w:r>
          </w:p>
        </w:tc>
        <w:tc>
          <w:tcPr>
            <w:tcW w:w="1559" w:type="dxa"/>
          </w:tcPr>
          <w:p w14:paraId="4CE2B6E9" w14:textId="77777777" w:rsidR="00E82A67" w:rsidRDefault="00E82A67" w:rsidP="003F31BF">
            <w:r>
              <w:t>Panel inclined vertically</w:t>
            </w:r>
          </w:p>
        </w:tc>
        <w:tc>
          <w:tcPr>
            <w:tcW w:w="1417" w:type="dxa"/>
          </w:tcPr>
          <w:p w14:paraId="308FD539" w14:textId="77777777" w:rsidR="00E82A67" w:rsidRDefault="00E82A67" w:rsidP="003F31BF">
            <w:r>
              <w:t>If not 90 degree as initial the LDR is not properly exposed to light</w:t>
            </w:r>
          </w:p>
        </w:tc>
      </w:tr>
      <w:tr w:rsidR="00E82A67" w14:paraId="3C352B3A" w14:textId="77777777" w:rsidTr="003F31BF">
        <w:tc>
          <w:tcPr>
            <w:tcW w:w="988" w:type="dxa"/>
          </w:tcPr>
          <w:p w14:paraId="58D7B596" w14:textId="77777777" w:rsidR="00E82A67" w:rsidRDefault="00E82A67" w:rsidP="003F31BF">
            <w:pPr>
              <w:ind w:firstLine="0"/>
            </w:pPr>
            <w:r>
              <w:t>LiDere2</w:t>
            </w:r>
          </w:p>
        </w:tc>
        <w:tc>
          <w:tcPr>
            <w:tcW w:w="1275" w:type="dxa"/>
          </w:tcPr>
          <w:p w14:paraId="665E1421" w14:textId="77777777" w:rsidR="00E82A67" w:rsidRDefault="00E82A67" w:rsidP="003F31BF">
            <w:r>
              <w:t>Setting the LDR’s at the edges of panel</w:t>
            </w:r>
          </w:p>
        </w:tc>
        <w:tc>
          <w:tcPr>
            <w:tcW w:w="1701" w:type="dxa"/>
          </w:tcPr>
          <w:p w14:paraId="4237319F" w14:textId="77777777" w:rsidR="00E82A67" w:rsidRDefault="00E82A67" w:rsidP="003F31BF">
            <w:r>
              <w:t>Fixing the LDR’s and its values are assigned as input</w:t>
            </w:r>
          </w:p>
        </w:tc>
        <w:tc>
          <w:tcPr>
            <w:tcW w:w="1560" w:type="dxa"/>
          </w:tcPr>
          <w:p w14:paraId="5A776F5C" w14:textId="77777777" w:rsidR="00E82A67" w:rsidRDefault="00E82A67" w:rsidP="003F31BF">
            <w:r>
              <w:t>High intensity on LDR which has resistance low and assigned as input to R1 &amp; R2</w:t>
            </w:r>
          </w:p>
        </w:tc>
        <w:tc>
          <w:tcPr>
            <w:tcW w:w="1559" w:type="dxa"/>
          </w:tcPr>
          <w:p w14:paraId="32F80B04" w14:textId="77777777" w:rsidR="00E82A67" w:rsidRDefault="00E82A67" w:rsidP="003F31BF">
            <w:r>
              <w:t>The difference of R1 and R2 is set to above 5</w:t>
            </w:r>
          </w:p>
        </w:tc>
        <w:tc>
          <w:tcPr>
            <w:tcW w:w="1417" w:type="dxa"/>
          </w:tcPr>
          <w:p w14:paraId="70CB7630" w14:textId="77777777" w:rsidR="00E82A67" w:rsidRDefault="00E82A67" w:rsidP="003F31BF">
            <w:r>
              <w:t>Below 5 difference</w:t>
            </w:r>
          </w:p>
          <w:p w14:paraId="4881F231" w14:textId="77777777" w:rsidR="00E82A67" w:rsidRDefault="00E82A67" w:rsidP="003F31BF">
            <w:r>
              <w:t>The remains stationary</w:t>
            </w:r>
          </w:p>
        </w:tc>
      </w:tr>
      <w:tr w:rsidR="00E82A67" w14:paraId="408F8DDD" w14:textId="77777777" w:rsidTr="003F31BF">
        <w:tc>
          <w:tcPr>
            <w:tcW w:w="988" w:type="dxa"/>
          </w:tcPr>
          <w:p w14:paraId="5EC81959" w14:textId="77777777" w:rsidR="00E82A67" w:rsidRDefault="00E82A67" w:rsidP="003F31BF">
            <w:pPr>
              <w:ind w:firstLine="0"/>
            </w:pPr>
            <w:r>
              <w:t>Serinit0</w:t>
            </w:r>
          </w:p>
        </w:tc>
        <w:tc>
          <w:tcPr>
            <w:tcW w:w="1275" w:type="dxa"/>
          </w:tcPr>
          <w:p w14:paraId="3D815DE6" w14:textId="77777777" w:rsidR="00E82A67" w:rsidRDefault="00E82A67" w:rsidP="003F31BF">
            <w:r>
              <w:t>Setting the requirement of servo motor</w:t>
            </w:r>
          </w:p>
        </w:tc>
        <w:tc>
          <w:tcPr>
            <w:tcW w:w="1701" w:type="dxa"/>
          </w:tcPr>
          <w:p w14:paraId="26FC0FFB" w14:textId="77777777" w:rsidR="00E82A67" w:rsidRDefault="00E82A67" w:rsidP="003F31BF">
            <w:r>
              <w:t>Initial voltage to setting up servo motor is 5V</w:t>
            </w:r>
          </w:p>
        </w:tc>
        <w:tc>
          <w:tcPr>
            <w:tcW w:w="1560" w:type="dxa"/>
          </w:tcPr>
          <w:p w14:paraId="2EFDD857" w14:textId="77777777" w:rsidR="00E82A67" w:rsidRDefault="00E82A67" w:rsidP="003F31BF">
            <w:r>
              <w:t>Arduino V0 pin outputs 5v and the motor is set active</w:t>
            </w:r>
          </w:p>
        </w:tc>
        <w:tc>
          <w:tcPr>
            <w:tcW w:w="1559" w:type="dxa"/>
          </w:tcPr>
          <w:p w14:paraId="5B61585F" w14:textId="77777777" w:rsidR="00E82A67" w:rsidRDefault="00E82A67" w:rsidP="003F31BF">
            <w:r>
              <w:t>Servo responding to the R1 and R2 values</w:t>
            </w:r>
          </w:p>
        </w:tc>
        <w:tc>
          <w:tcPr>
            <w:tcW w:w="1417" w:type="dxa"/>
          </w:tcPr>
          <w:p w14:paraId="40881B63" w14:textId="77777777" w:rsidR="00E82A67" w:rsidRDefault="00E82A67" w:rsidP="003F31BF">
            <w:r>
              <w:t>As the voltage is below 5v the servo does not rotate panel</w:t>
            </w:r>
          </w:p>
        </w:tc>
      </w:tr>
    </w:tbl>
    <w:p w14:paraId="5E423C83" w14:textId="77777777" w:rsidR="00E82A67" w:rsidRPr="00862728" w:rsidRDefault="00E82A67" w:rsidP="00E82A67"/>
    <w:p w14:paraId="2E1856A4" w14:textId="77777777" w:rsidR="00E82A67" w:rsidRDefault="00E82A67" w:rsidP="00E82A67"/>
    <w:p w14:paraId="76C09E60" w14:textId="77777777" w:rsidR="00E82A67" w:rsidRDefault="00E82A67" w:rsidP="00E82A67">
      <w:pPr>
        <w:pStyle w:val="ListParagraph"/>
        <w:ind w:firstLine="0"/>
      </w:pPr>
    </w:p>
    <w:p w14:paraId="5688D00B" w14:textId="77777777" w:rsidR="00E82A67" w:rsidRDefault="00E82A67" w:rsidP="00E82A67">
      <w:pPr>
        <w:ind w:firstLine="0"/>
      </w:pPr>
    </w:p>
    <w:p w14:paraId="59A229E9" w14:textId="77777777" w:rsidR="00E82A67" w:rsidRPr="002331BC" w:rsidRDefault="00E82A67" w:rsidP="00E82A67">
      <w:pPr>
        <w:pStyle w:val="Heading3"/>
      </w:pPr>
      <w:bookmarkStart w:id="27" w:name="_Toc51325264"/>
      <w:bookmarkStart w:id="28" w:name="_Toc51325571"/>
      <w:r w:rsidRPr="002331BC">
        <w:lastRenderedPageBreak/>
        <w:t>3.3 User Stories</w:t>
      </w:r>
      <w:bookmarkEnd w:id="27"/>
      <w:bookmarkEnd w:id="28"/>
    </w:p>
    <w:p w14:paraId="3D2EA969" w14:textId="77777777" w:rsidR="00E82A67" w:rsidRDefault="00E82A67" w:rsidP="00E82A67">
      <w:pPr>
        <w:pStyle w:val="ListParagraph"/>
        <w:ind w:firstLine="0"/>
      </w:pPr>
    </w:p>
    <w:p w14:paraId="4225EBD9" w14:textId="77777777" w:rsidR="00E82A67" w:rsidRDefault="00E82A67" w:rsidP="00E82A67">
      <w:pPr>
        <w:pStyle w:val="ListParagraph"/>
        <w:ind w:firstLine="0"/>
      </w:pPr>
      <w:r>
        <w:t>As an solar panel installer,</w:t>
      </w:r>
    </w:p>
    <w:p w14:paraId="43D5C158" w14:textId="77777777" w:rsidR="00E82A67" w:rsidRDefault="00E82A67" w:rsidP="00E82A67">
      <w:pPr>
        <w:pStyle w:val="ListParagraph"/>
        <w:ind w:firstLine="0"/>
      </w:pPr>
      <w:r>
        <w:t xml:space="preserve">I want solar panel to be of minimum size and weight. The sun tracker must be highly efficient to respond to the change in the intensity of light as the sun moves from west to east. </w:t>
      </w:r>
    </w:p>
    <w:p w14:paraId="7A671AD1" w14:textId="77777777" w:rsidR="00E82A67" w:rsidRDefault="00E82A67" w:rsidP="00E82A67">
      <w:pPr>
        <w:pStyle w:val="ListParagraph"/>
        <w:ind w:firstLine="0"/>
      </w:pPr>
      <w:r>
        <w:t>So that due to less area occupied by the solar tracker it will be easy to fix in any electric power station or even in agricultural area for maximum renewable energy utilization.</w:t>
      </w:r>
    </w:p>
    <w:p w14:paraId="607CB990" w14:textId="77777777" w:rsidR="00E82A67" w:rsidRDefault="00E82A67" w:rsidP="00E82A67">
      <w:pPr>
        <w:pStyle w:val="ListParagraph"/>
        <w:ind w:firstLine="0"/>
      </w:pPr>
    </w:p>
    <w:p w14:paraId="2BE7AA0C" w14:textId="77777777" w:rsidR="00E82A67" w:rsidRDefault="00E82A67" w:rsidP="00E82A67">
      <w:pPr>
        <w:pStyle w:val="ListParagraph"/>
        <w:ind w:firstLine="0"/>
      </w:pPr>
    </w:p>
    <w:p w14:paraId="717354F0" w14:textId="77777777" w:rsidR="00E82A67" w:rsidRDefault="00E82A67" w:rsidP="00E82A67">
      <w:pPr>
        <w:pStyle w:val="ListParagraph"/>
        <w:ind w:firstLine="0"/>
      </w:pPr>
      <w:r>
        <w:t>As an household user,</w:t>
      </w:r>
    </w:p>
    <w:p w14:paraId="708E7F6F" w14:textId="77777777" w:rsidR="00E82A67" w:rsidRDefault="00E82A67" w:rsidP="00E82A67">
      <w:pPr>
        <w:pStyle w:val="ListParagraph"/>
        <w:ind w:firstLine="0"/>
      </w:pPr>
      <w:r>
        <w:t>I want the tracker to be mobile and the size , weight constraint to considered .The energy trapped by the panel can be used to charge household appliances like solar bulb ,solar heater etc.</w:t>
      </w:r>
    </w:p>
    <w:p w14:paraId="25BBB618" w14:textId="77777777" w:rsidR="00E82A67" w:rsidRDefault="00E82A67" w:rsidP="00E82A67">
      <w:pPr>
        <w:pStyle w:val="ListParagraph"/>
        <w:ind w:firstLine="0"/>
      </w:pPr>
      <w:r>
        <w:t>So that solar tracker being mobile I can keep inside the house at night and during day time solar tracker will be exposed to sun light.</w:t>
      </w:r>
    </w:p>
    <w:p w14:paraId="2D45786F" w14:textId="77777777" w:rsidR="00E82A67" w:rsidRDefault="00E82A67" w:rsidP="00E82A67">
      <w:pPr>
        <w:pStyle w:val="ListParagraph"/>
        <w:ind w:firstLine="0"/>
      </w:pPr>
    </w:p>
    <w:p w14:paraId="5D29F943" w14:textId="77777777" w:rsidR="00E82A67" w:rsidRDefault="00E82A67" w:rsidP="00E82A67">
      <w:pPr>
        <w:pStyle w:val="ListParagraph"/>
        <w:ind w:firstLine="0"/>
      </w:pPr>
    </w:p>
    <w:p w14:paraId="2E4C6F5C" w14:textId="77777777" w:rsidR="00E82A67" w:rsidRDefault="00E82A67" w:rsidP="00E82A67">
      <w:pPr>
        <w:pStyle w:val="ListParagraph"/>
        <w:ind w:firstLine="0"/>
      </w:pPr>
      <w:r>
        <w:t>As an industrialist,</w:t>
      </w:r>
    </w:p>
    <w:p w14:paraId="4558E51A" w14:textId="77777777" w:rsidR="00E82A67" w:rsidRDefault="00E82A67" w:rsidP="00E82A67">
      <w:pPr>
        <w:pStyle w:val="ListParagraph"/>
        <w:ind w:firstLine="0"/>
      </w:pPr>
      <w:r>
        <w:t>I want sun tracker to rotate over 360 degree and solar panel with large area to capture maximum amount of sunlight .As the amount of energy absorbed is directly proportional to electrical energy obtained after conversion electrical energy also increases to maximum.</w:t>
      </w:r>
    </w:p>
    <w:p w14:paraId="7E59F7A0" w14:textId="77777777" w:rsidR="00E82A67" w:rsidRDefault="00E82A67" w:rsidP="00E82A67">
      <w:pPr>
        <w:pStyle w:val="ListParagraph"/>
        <w:ind w:firstLine="0"/>
      </w:pPr>
      <w:r>
        <w:t xml:space="preserve">So that large machineries used in the industry makes use electrical energy obtained for power up and maintain its work based on the requirement. </w:t>
      </w:r>
    </w:p>
    <w:p w14:paraId="5C7DA584" w14:textId="77777777" w:rsidR="00E82A67" w:rsidRDefault="00E82A67" w:rsidP="00E82A67">
      <w:pPr>
        <w:pStyle w:val="ListParagraph"/>
        <w:ind w:firstLine="0"/>
      </w:pPr>
      <w:r>
        <w:t xml:space="preserve"> </w:t>
      </w:r>
    </w:p>
    <w:p w14:paraId="5B43A479" w14:textId="77777777" w:rsidR="00E82A67" w:rsidRDefault="00E82A67" w:rsidP="00E82A67">
      <w:pPr>
        <w:pStyle w:val="ListParagraph"/>
        <w:ind w:firstLine="0"/>
      </w:pPr>
    </w:p>
    <w:p w14:paraId="7C61EC88" w14:textId="77777777" w:rsidR="00E82A67" w:rsidRDefault="00E82A67" w:rsidP="002939E6"/>
    <w:p w14:paraId="5AF479BE" w14:textId="77777777" w:rsidR="002939E6" w:rsidRDefault="002939E6" w:rsidP="002939E6"/>
    <w:p w14:paraId="6FEF5C9D" w14:textId="77777777" w:rsidR="002939E6" w:rsidRDefault="002939E6" w:rsidP="002939E6"/>
    <w:p w14:paraId="4CC0F722" w14:textId="77777777" w:rsidR="002939E6" w:rsidRDefault="002939E6" w:rsidP="002939E6"/>
    <w:p w14:paraId="21D5B62F" w14:textId="77777777" w:rsidR="002939E6" w:rsidRDefault="002939E6" w:rsidP="002939E6"/>
    <w:p w14:paraId="1EBAF2F5" w14:textId="77777777" w:rsidR="002939E6" w:rsidRDefault="002939E6" w:rsidP="002939E6"/>
    <w:p w14:paraId="0507583B" w14:textId="77777777" w:rsidR="002939E6" w:rsidRDefault="002939E6" w:rsidP="002939E6"/>
    <w:p w14:paraId="05D07DE5" w14:textId="77777777" w:rsidR="002939E6" w:rsidRDefault="002939E6" w:rsidP="002939E6"/>
    <w:p w14:paraId="2A7A5EFC" w14:textId="77777777" w:rsidR="002939E6" w:rsidRDefault="002939E6" w:rsidP="002939E6"/>
    <w:p w14:paraId="339AA424" w14:textId="77777777" w:rsidR="002939E6" w:rsidRDefault="002939E6" w:rsidP="002939E6"/>
    <w:p w14:paraId="4E97D491" w14:textId="77777777" w:rsidR="002939E6" w:rsidRDefault="002939E6" w:rsidP="002939E6"/>
    <w:p w14:paraId="31C29033" w14:textId="77777777" w:rsidR="002939E6" w:rsidRDefault="002939E6" w:rsidP="002939E6"/>
    <w:p w14:paraId="1022BFFC" w14:textId="77777777" w:rsidR="002939E6" w:rsidRDefault="002939E6" w:rsidP="002939E6"/>
    <w:p w14:paraId="202BD6A7" w14:textId="77777777" w:rsidR="002939E6" w:rsidRDefault="002939E6" w:rsidP="002939E6"/>
    <w:p w14:paraId="4CD68FAC" w14:textId="77777777" w:rsidR="002939E6" w:rsidRDefault="002939E6" w:rsidP="002939E6"/>
    <w:p w14:paraId="5E528C81" w14:textId="77777777" w:rsidR="002939E6" w:rsidRDefault="002939E6" w:rsidP="002939E6"/>
    <w:p w14:paraId="1FE51498" w14:textId="77777777" w:rsidR="002939E6" w:rsidRDefault="002939E6" w:rsidP="002939E6"/>
    <w:p w14:paraId="3253DBFE" w14:textId="77777777" w:rsidR="002939E6" w:rsidRDefault="002939E6" w:rsidP="002939E6"/>
    <w:p w14:paraId="71A39BDA" w14:textId="77777777" w:rsidR="00052080" w:rsidRDefault="00052080" w:rsidP="002939E6"/>
    <w:p w14:paraId="2C9EFD19" w14:textId="77777777" w:rsidR="00052080" w:rsidRDefault="00052080" w:rsidP="002939E6"/>
    <w:p w14:paraId="6A606825" w14:textId="77777777" w:rsidR="00052080" w:rsidRDefault="00052080" w:rsidP="002939E6"/>
    <w:p w14:paraId="562B71C5" w14:textId="6F2C3BE3" w:rsidR="002939E6" w:rsidRDefault="00E05EA0" w:rsidP="002939E6">
      <w:r>
        <w:lastRenderedPageBreak/>
        <w:t>Appendix</w:t>
      </w:r>
    </w:p>
    <w:p w14:paraId="7C05BA35" w14:textId="77777777" w:rsidR="006B4C0E" w:rsidRPr="006B4C0E" w:rsidRDefault="006B4C0E" w:rsidP="00E05EA0">
      <w:pPr>
        <w:ind w:firstLine="0"/>
      </w:pPr>
    </w:p>
    <w:p w14:paraId="5ACBF1D4" w14:textId="4D09A8E6" w:rsidR="006B4C0E" w:rsidRPr="00A96AD1" w:rsidRDefault="006B4C0E" w:rsidP="00E82A67">
      <w:pPr>
        <w:rPr>
          <w:rFonts w:asciiTheme="minorHAnsi" w:hAnsiTheme="minorHAnsi" w:cstheme="minorHAnsi"/>
        </w:rPr>
      </w:pPr>
      <w:r w:rsidRPr="00A96AD1">
        <w:rPr>
          <w:rFonts w:asciiTheme="minorHAnsi" w:hAnsiTheme="minorHAnsi" w:cstheme="minorHAnsi"/>
        </w:rPr>
        <w:t xml:space="preserve">Link: </w:t>
      </w:r>
      <w:hyperlink r:id="rId29" w:history="1">
        <w:r w:rsidRPr="00264636">
          <w:rPr>
            <w:rStyle w:val="Hyperlink"/>
            <w:rFonts w:asciiTheme="minorHAnsi" w:hAnsiTheme="minorHAnsi" w:cstheme="minorHAnsi"/>
          </w:rPr>
          <w:t>https://github.com/stepin104475/Fact</w:t>
        </w:r>
      </w:hyperlink>
    </w:p>
    <w:p w14:paraId="5D0926D5" w14:textId="77777777" w:rsidR="006B4C0E" w:rsidRPr="00732759" w:rsidRDefault="006B4C0E" w:rsidP="006B4C0E"/>
    <w:p w14:paraId="4323AAE5" w14:textId="77777777" w:rsidR="006B4C0E" w:rsidRPr="00732759" w:rsidRDefault="006B4C0E" w:rsidP="006B4C0E">
      <w:r>
        <w:rPr>
          <w:noProof/>
          <w:lang w:val="en-IN" w:eastAsia="en-IN" w:bidi="ar-SA"/>
        </w:rPr>
        <w:drawing>
          <wp:inline distT="0" distB="0" distL="0" distR="0" wp14:anchorId="67DCE2DB" wp14:editId="1FF7C793">
            <wp:extent cx="5731510" cy="3286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badg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p>
    <w:p w14:paraId="4A5FF426" w14:textId="77777777" w:rsidR="006B4C0E" w:rsidRDefault="006B4C0E" w:rsidP="006B4C0E">
      <w:pPr>
        <w:pStyle w:val="ListParagraph"/>
      </w:pPr>
    </w:p>
    <w:p w14:paraId="5E26314A" w14:textId="77777777" w:rsidR="006B4C0E" w:rsidRDefault="006B4C0E" w:rsidP="006B4C0E">
      <w:pPr>
        <w:pStyle w:val="ListParagraph"/>
      </w:pPr>
    </w:p>
    <w:p w14:paraId="7A3DDBC4" w14:textId="77777777" w:rsidR="006B4C0E" w:rsidRDefault="006B4C0E" w:rsidP="006B4C0E">
      <w:pPr>
        <w:pStyle w:val="ListParagraph"/>
      </w:pPr>
    </w:p>
    <w:p w14:paraId="3224E005" w14:textId="77777777" w:rsidR="006B4C0E" w:rsidRDefault="006B4C0E" w:rsidP="006B4C0E">
      <w:pPr>
        <w:pStyle w:val="ListParagraph"/>
      </w:pPr>
    </w:p>
    <w:p w14:paraId="4BB2F65C" w14:textId="77777777" w:rsidR="006B4C0E" w:rsidRDefault="006B4C0E" w:rsidP="006B4C0E">
      <w:pPr>
        <w:pStyle w:val="ListParagraph"/>
      </w:pPr>
      <w:r>
        <w:rPr>
          <w:noProof/>
          <w:lang w:val="en-IN" w:eastAsia="en-IN" w:bidi="ar-SA"/>
        </w:rPr>
        <w:drawing>
          <wp:inline distT="0" distB="0" distL="0" distR="0" wp14:anchorId="7FB007F9" wp14:editId="1F2ED6CB">
            <wp:extent cx="4921885" cy="2509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 history.PNG"/>
                    <pic:cNvPicPr/>
                  </pic:nvPicPr>
                  <pic:blipFill>
                    <a:blip r:embed="rId31">
                      <a:extLst>
                        <a:ext uri="{28A0092B-C50C-407E-A947-70E740481C1C}">
                          <a14:useLocalDpi xmlns:a14="http://schemas.microsoft.com/office/drawing/2010/main" val="0"/>
                        </a:ext>
                      </a:extLst>
                    </a:blip>
                    <a:stretch>
                      <a:fillRect/>
                    </a:stretch>
                  </pic:blipFill>
                  <pic:spPr>
                    <a:xfrm>
                      <a:off x="0" y="0"/>
                      <a:ext cx="4921885" cy="2509520"/>
                    </a:xfrm>
                    <a:prstGeom prst="rect">
                      <a:avLst/>
                    </a:prstGeom>
                  </pic:spPr>
                </pic:pic>
              </a:graphicData>
            </a:graphic>
          </wp:inline>
        </w:drawing>
      </w:r>
    </w:p>
    <w:p w14:paraId="02C56EC8" w14:textId="77777777" w:rsidR="006B4C0E" w:rsidRDefault="006B4C0E" w:rsidP="006B4C0E">
      <w:pPr>
        <w:pStyle w:val="ListParagraph"/>
      </w:pPr>
    </w:p>
    <w:p w14:paraId="2BA1F965" w14:textId="77777777" w:rsidR="006B4C0E" w:rsidRDefault="006B4C0E" w:rsidP="006B4C0E">
      <w:pPr>
        <w:pStyle w:val="ListParagraph"/>
      </w:pPr>
    </w:p>
    <w:p w14:paraId="5CDE0FB5" w14:textId="77777777" w:rsidR="002331BC" w:rsidRDefault="002331BC" w:rsidP="006B4C0E">
      <w:pPr>
        <w:pStyle w:val="ListParagraph"/>
      </w:pPr>
    </w:p>
    <w:p w14:paraId="4E0D8A1E" w14:textId="77777777" w:rsidR="002331BC" w:rsidRDefault="002331BC" w:rsidP="006B4C0E">
      <w:pPr>
        <w:pStyle w:val="ListParagraph"/>
      </w:pPr>
    </w:p>
    <w:p w14:paraId="7FE96696" w14:textId="77777777" w:rsidR="006B4C0E" w:rsidRDefault="006B4C0E" w:rsidP="006B4C0E">
      <w:pPr>
        <w:pStyle w:val="ListParagraph"/>
      </w:pPr>
    </w:p>
    <w:p w14:paraId="381192F6" w14:textId="77777777" w:rsidR="006B4C0E" w:rsidRDefault="006B4C0E" w:rsidP="006B4C0E">
      <w:pPr>
        <w:pStyle w:val="ListParagraph"/>
      </w:pPr>
      <w:r>
        <w:rPr>
          <w:noProof/>
          <w:lang w:val="en-IN" w:eastAsia="en-IN" w:bidi="ar-SA"/>
        </w:rPr>
        <w:drawing>
          <wp:inline distT="0" distB="0" distL="0" distR="0" wp14:anchorId="62F2DC9F" wp14:editId="1A06A66B">
            <wp:extent cx="4921885"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21885" cy="2724150"/>
                    </a:xfrm>
                    <a:prstGeom prst="rect">
                      <a:avLst/>
                    </a:prstGeom>
                  </pic:spPr>
                </pic:pic>
              </a:graphicData>
            </a:graphic>
          </wp:inline>
        </w:drawing>
      </w:r>
    </w:p>
    <w:p w14:paraId="153FB49F" w14:textId="77777777" w:rsidR="006B4C0E" w:rsidRDefault="006B4C0E" w:rsidP="006B4C0E">
      <w:pPr>
        <w:pStyle w:val="ListParagraph"/>
      </w:pPr>
    </w:p>
    <w:p w14:paraId="4800F5A7" w14:textId="77777777" w:rsidR="006B4C0E" w:rsidRDefault="006B4C0E" w:rsidP="006B4C0E">
      <w:pPr>
        <w:pStyle w:val="ListParagraph"/>
      </w:pPr>
    </w:p>
    <w:p w14:paraId="48DC9AC0" w14:textId="2E453E6E" w:rsidR="00705561" w:rsidRDefault="00705561" w:rsidP="00705561"/>
    <w:p w14:paraId="3ACA385E" w14:textId="77777777" w:rsidR="006B4C0E" w:rsidRDefault="006B4C0E" w:rsidP="00705561"/>
    <w:p w14:paraId="7AE149DB" w14:textId="77777777" w:rsidR="006B4C0E" w:rsidRDefault="006B4C0E" w:rsidP="00705561"/>
    <w:p w14:paraId="2FDB635A" w14:textId="77777777" w:rsidR="006B4C0E" w:rsidRDefault="006B4C0E" w:rsidP="00705561"/>
    <w:p w14:paraId="0E7F32DD" w14:textId="77777777" w:rsidR="006B4C0E" w:rsidRDefault="006B4C0E" w:rsidP="00705561"/>
    <w:p w14:paraId="40CF007B" w14:textId="77777777" w:rsidR="006B4C0E" w:rsidRDefault="006B4C0E" w:rsidP="00705561"/>
    <w:p w14:paraId="6052515D" w14:textId="77777777" w:rsidR="006B4C0E" w:rsidRDefault="006B4C0E" w:rsidP="00705561"/>
    <w:p w14:paraId="14104E26" w14:textId="77777777" w:rsidR="006B4C0E" w:rsidRDefault="006B4C0E" w:rsidP="00705561"/>
    <w:bookmarkEnd w:id="0"/>
    <w:bookmarkEnd w:id="1"/>
    <w:bookmarkEnd w:id="2"/>
    <w:bookmarkEnd w:id="3"/>
    <w:p w14:paraId="46A58E48" w14:textId="77777777" w:rsidR="00A96AD1" w:rsidRDefault="00A96AD1" w:rsidP="003A1816">
      <w:pPr>
        <w:pStyle w:val="ListParagraph"/>
        <w:ind w:firstLine="0"/>
      </w:pPr>
    </w:p>
    <w:p w14:paraId="58502ED4" w14:textId="77777777" w:rsidR="00A96AD1" w:rsidRDefault="00A96AD1" w:rsidP="003A1816">
      <w:pPr>
        <w:pStyle w:val="ListParagraph"/>
        <w:ind w:firstLine="0"/>
      </w:pPr>
    </w:p>
    <w:p w14:paraId="17217095" w14:textId="77777777" w:rsidR="00A96AD1" w:rsidRDefault="00A96AD1" w:rsidP="003A1816">
      <w:pPr>
        <w:pStyle w:val="ListParagraph"/>
        <w:ind w:firstLine="0"/>
      </w:pPr>
    </w:p>
    <w:p w14:paraId="78E8B760" w14:textId="77777777" w:rsidR="00A96AD1" w:rsidRDefault="00A96AD1" w:rsidP="003A1816">
      <w:pPr>
        <w:pStyle w:val="ListParagraph"/>
        <w:ind w:firstLine="0"/>
      </w:pPr>
    </w:p>
    <w:p w14:paraId="12CFE75F" w14:textId="77777777" w:rsidR="00A96AD1" w:rsidRDefault="00A96AD1" w:rsidP="003A1816">
      <w:pPr>
        <w:pStyle w:val="ListParagraph"/>
        <w:ind w:firstLine="0"/>
      </w:pPr>
    </w:p>
    <w:p w14:paraId="4CEBE6FA" w14:textId="77777777" w:rsidR="00A96AD1" w:rsidRDefault="00A96AD1" w:rsidP="003A1816">
      <w:pPr>
        <w:pStyle w:val="ListParagraph"/>
        <w:ind w:firstLine="0"/>
      </w:pPr>
    </w:p>
    <w:p w14:paraId="1108D8E5" w14:textId="77777777" w:rsidR="00A96AD1" w:rsidRDefault="00A96AD1" w:rsidP="003A1816">
      <w:pPr>
        <w:pStyle w:val="ListParagraph"/>
        <w:ind w:firstLine="0"/>
      </w:pPr>
    </w:p>
    <w:p w14:paraId="1B757507" w14:textId="77777777" w:rsidR="00A96AD1" w:rsidRDefault="00A96AD1" w:rsidP="003A1816">
      <w:pPr>
        <w:pStyle w:val="ListParagraph"/>
        <w:ind w:firstLine="0"/>
      </w:pPr>
    </w:p>
    <w:p w14:paraId="04174AFD" w14:textId="77777777" w:rsidR="00A96AD1" w:rsidRDefault="00A96AD1" w:rsidP="003A1816">
      <w:pPr>
        <w:pStyle w:val="ListParagraph"/>
        <w:ind w:firstLine="0"/>
      </w:pPr>
    </w:p>
    <w:p w14:paraId="0CA47D4B" w14:textId="77777777" w:rsidR="00A96AD1" w:rsidRDefault="00A96AD1" w:rsidP="003A1816">
      <w:pPr>
        <w:pStyle w:val="ListParagraph"/>
        <w:ind w:firstLine="0"/>
      </w:pPr>
    </w:p>
    <w:p w14:paraId="1D674E43" w14:textId="77777777" w:rsidR="00A96AD1" w:rsidRDefault="00A96AD1" w:rsidP="003A1816">
      <w:pPr>
        <w:pStyle w:val="ListParagraph"/>
        <w:ind w:firstLine="0"/>
      </w:pPr>
    </w:p>
    <w:p w14:paraId="1F3213AB" w14:textId="77777777" w:rsidR="00A96AD1" w:rsidRDefault="00A96AD1" w:rsidP="003A1816">
      <w:pPr>
        <w:pStyle w:val="ListParagraph"/>
        <w:ind w:firstLine="0"/>
      </w:pPr>
    </w:p>
    <w:p w14:paraId="5F294ADB" w14:textId="77777777" w:rsidR="00A96AD1" w:rsidRDefault="00A96AD1" w:rsidP="003A1816">
      <w:pPr>
        <w:pStyle w:val="ListParagraph"/>
        <w:ind w:firstLine="0"/>
      </w:pPr>
    </w:p>
    <w:p w14:paraId="4E299531" w14:textId="77777777" w:rsidR="00A96AD1" w:rsidRDefault="00A96AD1" w:rsidP="003A1816">
      <w:pPr>
        <w:pStyle w:val="ListParagraph"/>
        <w:ind w:firstLine="0"/>
      </w:pPr>
    </w:p>
    <w:p w14:paraId="2C4D4647" w14:textId="77777777" w:rsidR="00A96AD1" w:rsidRDefault="00A96AD1" w:rsidP="003A1816">
      <w:pPr>
        <w:pStyle w:val="ListParagraph"/>
        <w:ind w:firstLine="0"/>
      </w:pPr>
    </w:p>
    <w:p w14:paraId="2B8DE497" w14:textId="77777777" w:rsidR="00A96AD1" w:rsidRDefault="00A96AD1" w:rsidP="003A1816">
      <w:pPr>
        <w:pStyle w:val="ListParagraph"/>
        <w:ind w:firstLine="0"/>
      </w:pPr>
    </w:p>
    <w:p w14:paraId="10FA6CC1" w14:textId="77777777" w:rsidR="00A96AD1" w:rsidRDefault="00A96AD1" w:rsidP="00207AC2">
      <w:pPr>
        <w:ind w:firstLine="0"/>
      </w:pPr>
    </w:p>
    <w:sectPr w:rsidR="00A96AD1" w:rsidSect="00015EE5">
      <w:headerReference w:type="even" r:id="rId33"/>
      <w:headerReference w:type="default" r:id="rId34"/>
      <w:footerReference w:type="even" r:id="rId35"/>
      <w:footerReference w:type="default" r:id="rId36"/>
      <w:headerReference w:type="first" r:id="rId37"/>
      <w:footerReference w:type="firs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5A1FB" w14:textId="77777777" w:rsidR="009B293D" w:rsidRDefault="009B293D" w:rsidP="006A582B">
      <w:r>
        <w:separator/>
      </w:r>
    </w:p>
  </w:endnote>
  <w:endnote w:type="continuationSeparator" w:id="0">
    <w:p w14:paraId="71DF9C1C" w14:textId="77777777" w:rsidR="009B293D" w:rsidRDefault="009B293D" w:rsidP="006A582B">
      <w:r>
        <w:continuationSeparator/>
      </w:r>
    </w:p>
  </w:endnote>
  <w:endnote w:type="continuationNotice" w:id="1">
    <w:p w14:paraId="5BEF0F63" w14:textId="77777777" w:rsidR="009B293D" w:rsidRDefault="009B29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E98F3" w14:textId="77777777" w:rsidR="002C33F6" w:rsidRDefault="002C33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2C33F6" w:rsidRDefault="002C33F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C33F6" w14:paraId="48DC9B57" w14:textId="77777777" w:rsidTr="00107955">
      <w:tc>
        <w:tcPr>
          <w:tcW w:w="3960" w:type="dxa"/>
        </w:tcPr>
        <w:p w14:paraId="48DC9B54" w14:textId="77777777" w:rsidR="002C33F6" w:rsidRPr="006E044D" w:rsidRDefault="002C33F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C33F6" w:rsidRPr="006E044D" w:rsidRDefault="002C33F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2DD0806" w:rsidR="002C33F6" w:rsidRPr="006E044D" w:rsidRDefault="002C33F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B58FC">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B58FC">
                    <w:rPr>
                      <w:b/>
                      <w:bCs/>
                      <w:noProof/>
                      <w:sz w:val="20"/>
                      <w:szCs w:val="20"/>
                    </w:rPr>
                    <w:t>19</w:t>
                  </w:r>
                  <w:r w:rsidRPr="006E044D">
                    <w:rPr>
                      <w:b/>
                      <w:bCs/>
                      <w:sz w:val="20"/>
                      <w:szCs w:val="20"/>
                    </w:rPr>
                    <w:fldChar w:fldCharType="end"/>
                  </w:r>
                </w:p>
              </w:sdtContent>
            </w:sdt>
          </w:sdtContent>
        </w:sdt>
      </w:tc>
    </w:tr>
  </w:tbl>
  <w:p w14:paraId="48DC9B58" w14:textId="77777777" w:rsidR="002C33F6" w:rsidRPr="00B9435E" w:rsidRDefault="002C33F6" w:rsidP="006E044D">
    <w:pPr>
      <w:pStyle w:val="Footer"/>
      <w:ind w:firstLine="0"/>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736D2" w14:textId="77777777" w:rsidR="002C33F6" w:rsidRDefault="002C33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C87F4" w14:textId="77777777" w:rsidR="009B293D" w:rsidRDefault="009B293D" w:rsidP="006A582B">
      <w:r>
        <w:separator/>
      </w:r>
    </w:p>
  </w:footnote>
  <w:footnote w:type="continuationSeparator" w:id="0">
    <w:p w14:paraId="6E3B04C6" w14:textId="77777777" w:rsidR="009B293D" w:rsidRDefault="009B293D" w:rsidP="006A582B">
      <w:r>
        <w:continuationSeparator/>
      </w:r>
    </w:p>
  </w:footnote>
  <w:footnote w:type="continuationNotice" w:id="1">
    <w:p w14:paraId="6511DBF6" w14:textId="77777777" w:rsidR="009B293D" w:rsidRDefault="009B293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B52E6" w14:textId="77777777" w:rsidR="002C33F6" w:rsidRDefault="002C33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2C33F6" w:rsidRPr="00DA17A9" w:rsidRDefault="002C33F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C33F6" w14:paraId="48DC9B51" w14:textId="77777777" w:rsidTr="00D8110D">
      <w:tc>
        <w:tcPr>
          <w:tcW w:w="6768" w:type="dxa"/>
        </w:tcPr>
        <w:p w14:paraId="48DC9B4F" w14:textId="7BD2C5BC" w:rsidR="002C33F6" w:rsidRDefault="002C33F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2C33F6" w:rsidRDefault="002C33F6"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C33F6" w:rsidRPr="00DA17A9" w:rsidRDefault="002C33F6" w:rsidP="006E044D">
    <w:pPr>
      <w:pStyle w:val="Header"/>
      <w:ind w:firstLine="0"/>
      <w:rPr>
        <w:rFonts w:ascii="Arial" w:hAnsi="Arial"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26F15" w14:textId="77777777" w:rsidR="002C33F6" w:rsidRDefault="002C33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443149"/>
    <w:multiLevelType w:val="multilevel"/>
    <w:tmpl w:val="100E70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E457F7"/>
    <w:multiLevelType w:val="hybridMultilevel"/>
    <w:tmpl w:val="70CA95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92432"/>
    <w:multiLevelType w:val="hybridMultilevel"/>
    <w:tmpl w:val="95A20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1"/>
  </w:num>
  <w:num w:numId="5">
    <w:abstractNumId w:val="2"/>
  </w:num>
  <w:num w:numId="6">
    <w:abstractNumId w:val="5"/>
  </w:num>
  <w:num w:numId="7">
    <w:abstractNumId w:val="4"/>
  </w:num>
  <w:num w:numId="8">
    <w:abstractNumId w:val="1"/>
  </w:num>
  <w:num w:numId="9">
    <w:abstractNumId w:val="0"/>
  </w:num>
  <w:num w:numId="10">
    <w:abstractNumId w:val="10"/>
  </w:num>
  <w:num w:numId="11">
    <w:abstractNumId w:val="6"/>
  </w:num>
  <w:num w:numId="12">
    <w:abstractNumId w:val="3"/>
  </w:num>
  <w:num w:numId="13">
    <w:abstractNumId w:val="8"/>
  </w:num>
  <w:num w:numId="14">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080"/>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3B94"/>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3BE8"/>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5673"/>
    <w:rsid w:val="001C658C"/>
    <w:rsid w:val="001D05B5"/>
    <w:rsid w:val="001D3752"/>
    <w:rsid w:val="001D47BD"/>
    <w:rsid w:val="001D56CE"/>
    <w:rsid w:val="001D76F6"/>
    <w:rsid w:val="001E2515"/>
    <w:rsid w:val="001E4E0A"/>
    <w:rsid w:val="001F1103"/>
    <w:rsid w:val="001F2086"/>
    <w:rsid w:val="001F2E18"/>
    <w:rsid w:val="001F5043"/>
    <w:rsid w:val="001F5EDA"/>
    <w:rsid w:val="001F64E0"/>
    <w:rsid w:val="001F7772"/>
    <w:rsid w:val="002006D8"/>
    <w:rsid w:val="00202E57"/>
    <w:rsid w:val="00203A4E"/>
    <w:rsid w:val="00207530"/>
    <w:rsid w:val="00207AC2"/>
    <w:rsid w:val="0021174B"/>
    <w:rsid w:val="002165BF"/>
    <w:rsid w:val="00222D0F"/>
    <w:rsid w:val="0022511B"/>
    <w:rsid w:val="00225449"/>
    <w:rsid w:val="002317A0"/>
    <w:rsid w:val="002331BC"/>
    <w:rsid w:val="002343A3"/>
    <w:rsid w:val="0023527B"/>
    <w:rsid w:val="002358A6"/>
    <w:rsid w:val="00237E8C"/>
    <w:rsid w:val="0024065A"/>
    <w:rsid w:val="002438B2"/>
    <w:rsid w:val="00245837"/>
    <w:rsid w:val="00250854"/>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39E6"/>
    <w:rsid w:val="0029552E"/>
    <w:rsid w:val="002979C3"/>
    <w:rsid w:val="002A220C"/>
    <w:rsid w:val="002A4215"/>
    <w:rsid w:val="002A489F"/>
    <w:rsid w:val="002A4E7E"/>
    <w:rsid w:val="002B413A"/>
    <w:rsid w:val="002B4CAC"/>
    <w:rsid w:val="002C094F"/>
    <w:rsid w:val="002C17E6"/>
    <w:rsid w:val="002C32FB"/>
    <w:rsid w:val="002C33F6"/>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0C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1E0C"/>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B7A2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4B73"/>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1F42"/>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67A11"/>
    <w:rsid w:val="00572002"/>
    <w:rsid w:val="005724EE"/>
    <w:rsid w:val="00573678"/>
    <w:rsid w:val="005803AF"/>
    <w:rsid w:val="00582A5C"/>
    <w:rsid w:val="00586579"/>
    <w:rsid w:val="00587D01"/>
    <w:rsid w:val="005915ED"/>
    <w:rsid w:val="0059196F"/>
    <w:rsid w:val="00594E98"/>
    <w:rsid w:val="00595DFD"/>
    <w:rsid w:val="00597705"/>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5BA"/>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C0E"/>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58FC"/>
    <w:rsid w:val="008B76F9"/>
    <w:rsid w:val="008B7D6E"/>
    <w:rsid w:val="008C02E0"/>
    <w:rsid w:val="008C1C50"/>
    <w:rsid w:val="008C460B"/>
    <w:rsid w:val="008C4D79"/>
    <w:rsid w:val="008C6313"/>
    <w:rsid w:val="008C7603"/>
    <w:rsid w:val="008D2760"/>
    <w:rsid w:val="008D47E9"/>
    <w:rsid w:val="008D68CE"/>
    <w:rsid w:val="008E067C"/>
    <w:rsid w:val="008E3664"/>
    <w:rsid w:val="008E4452"/>
    <w:rsid w:val="008F1A2A"/>
    <w:rsid w:val="008F5A6C"/>
    <w:rsid w:val="00901A8F"/>
    <w:rsid w:val="0090233A"/>
    <w:rsid w:val="00902D15"/>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93D"/>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6AD1"/>
    <w:rsid w:val="00A9757D"/>
    <w:rsid w:val="00AA2CE4"/>
    <w:rsid w:val="00AA304E"/>
    <w:rsid w:val="00AB1B25"/>
    <w:rsid w:val="00AB278E"/>
    <w:rsid w:val="00AB2FC2"/>
    <w:rsid w:val="00AB45DA"/>
    <w:rsid w:val="00AB7215"/>
    <w:rsid w:val="00AB75FF"/>
    <w:rsid w:val="00AB7F1B"/>
    <w:rsid w:val="00AC01C1"/>
    <w:rsid w:val="00AC0A6A"/>
    <w:rsid w:val="00AC3D92"/>
    <w:rsid w:val="00AD133F"/>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759"/>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1AF9"/>
    <w:rsid w:val="00E05EA0"/>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2A67"/>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8C7"/>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47A0"/>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github.com/stepin104475/Fac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2499/Task_Calculator" TargetMode="External"/><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DECF8D-DBF7-4FB7-8D2D-9FF838CDCCD4}">
  <ds:schemaRefs>
    <ds:schemaRef ds:uri="http://schemas.openxmlformats.org/officeDocument/2006/bibliography"/>
  </ds:schemaRefs>
</ds:datastoreItem>
</file>

<file path=customXml/itemProps6.xml><?xml version="1.0" encoding="utf-8"?>
<ds:datastoreItem xmlns:ds="http://schemas.openxmlformats.org/officeDocument/2006/customXml" ds:itemID="{87D80DDD-528D-4076-9D1A-E74353BE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19</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12662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ctea</cp:lastModifiedBy>
  <cp:revision>2</cp:revision>
  <cp:lastPrinted>2014-03-29T07:34:00Z</cp:lastPrinted>
  <dcterms:created xsi:type="dcterms:W3CDTF">2020-09-19T09:19:00Z</dcterms:created>
  <dcterms:modified xsi:type="dcterms:W3CDTF">2020-09-19T09:19:00Z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